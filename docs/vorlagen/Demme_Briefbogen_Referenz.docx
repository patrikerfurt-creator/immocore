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E0012" w14:textId="77777777" w:rsidR="002B6CBA" w:rsidRDefault="002B6CBA" w:rsidP="003643FA">
      <w:pPr>
        <w:rPr>
          <w:rFonts w:ascii="Letter Gothic MT Std" w:hAnsi="Letter Gothic MT Std"/>
          <w:sz w:val="16"/>
          <w:szCs w:val="16"/>
        </w:rPr>
      </w:pPr>
    </w:p>
    <w:p w14:paraId="4E85779F" w14:textId="77777777" w:rsidR="002B6CBA" w:rsidRDefault="002B6CBA" w:rsidP="003643FA">
      <w:pPr>
        <w:rPr>
          <w:rFonts w:ascii="Letter Gothic MT Std" w:hAnsi="Letter Gothic MT Std"/>
          <w:sz w:val="16"/>
          <w:szCs w:val="16"/>
        </w:rPr>
      </w:pPr>
    </w:p>
    <w:p w14:paraId="714AFABB" w14:textId="0D5FF16D" w:rsidR="003643FA" w:rsidRDefault="00531DEF" w:rsidP="003643FA">
      <w:pPr>
        <w:rPr>
          <w:rFonts w:ascii="Letter Gothic MT Std" w:hAnsi="Letter Gothic MT Std"/>
          <w:sz w:val="16"/>
          <w:szCs w:val="16"/>
        </w:rPr>
      </w:pPr>
      <w:r>
        <w:rPr>
          <w:noProof/>
        </w:rPr>
        <w:drawing>
          <wp:anchor distT="0" distB="0" distL="114300" distR="114300" simplePos="0" relativeHeight="251657728" behindDoc="1" locked="0" layoutInCell="1" allowOverlap="1" wp14:anchorId="4F0CCE48" wp14:editId="34BD9493">
            <wp:simplePos x="0" y="0"/>
            <wp:positionH relativeFrom="column">
              <wp:posOffset>4008120</wp:posOffset>
            </wp:positionH>
            <wp:positionV relativeFrom="paragraph">
              <wp:posOffset>-439420</wp:posOffset>
            </wp:positionV>
            <wp:extent cx="2196465" cy="1487805"/>
            <wp:effectExtent l="0" t="0" r="0" b="0"/>
            <wp:wrapNone/>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6465" cy="1487805"/>
                    </a:xfrm>
                    <a:prstGeom prst="rect">
                      <a:avLst/>
                    </a:prstGeom>
                    <a:noFill/>
                  </pic:spPr>
                </pic:pic>
              </a:graphicData>
            </a:graphic>
            <wp14:sizeRelH relativeFrom="page">
              <wp14:pctWidth>0</wp14:pctWidth>
            </wp14:sizeRelH>
            <wp14:sizeRelV relativeFrom="page">
              <wp14:pctHeight>0</wp14:pctHeight>
            </wp14:sizeRelV>
          </wp:anchor>
        </w:drawing>
      </w:r>
    </w:p>
    <w:p w14:paraId="6481CE52" w14:textId="77777777" w:rsidR="003643FA" w:rsidRDefault="003643FA" w:rsidP="003643FA">
      <w:pPr>
        <w:rPr>
          <w:rFonts w:ascii="Letter Gothic MT Std" w:hAnsi="Letter Gothic MT Std"/>
          <w:sz w:val="16"/>
          <w:szCs w:val="16"/>
        </w:rPr>
      </w:pPr>
    </w:p>
    <w:p w14:paraId="62D4F954" w14:textId="77777777" w:rsidR="003643FA" w:rsidRDefault="003643FA" w:rsidP="003643FA">
      <w:pPr>
        <w:rPr>
          <w:rFonts w:ascii="Letter Gothic MT Std" w:hAnsi="Letter Gothic MT Std"/>
          <w:sz w:val="16"/>
          <w:szCs w:val="16"/>
        </w:rPr>
      </w:pPr>
    </w:p>
    <w:p w14:paraId="1F6DE7AE" w14:textId="77777777" w:rsidR="003643FA" w:rsidRPr="00BC5D07" w:rsidRDefault="003643FA" w:rsidP="003643FA">
      <w:pPr>
        <w:rPr>
          <w:rFonts w:ascii="Letter Gothic MT Std" w:hAnsi="Letter Gothic MT Std"/>
          <w:color w:val="FF0000"/>
          <w:sz w:val="16"/>
          <w:szCs w:val="16"/>
        </w:rPr>
      </w:pPr>
    </w:p>
    <w:p w14:paraId="565DC1B8" w14:textId="474B3DCB" w:rsidR="003643FA" w:rsidRPr="006C06CF" w:rsidRDefault="00AF7455" w:rsidP="003643FA">
      <w:pPr>
        <w:rPr>
          <w:rFonts w:ascii="Arial" w:hAnsi="Arial" w:cs="Arial"/>
          <w:color w:val="FFFFFF" w:themeColor="background1"/>
        </w:rPr>
      </w:pPr>
      <w:r w:rsidRPr="006C06CF">
        <w:rPr>
          <w:rFonts w:ascii="Arial" w:hAnsi="Arial" w:cs="Arial"/>
          <w:color w:val="FFFFFF" w:themeColor="background1"/>
        </w:rPr>
        <w:t>Porto!Demme</w:t>
      </w:r>
    </w:p>
    <w:p w14:paraId="65DDA2EE" w14:textId="77777777" w:rsidR="00F17F7D" w:rsidRDefault="00F17F7D" w:rsidP="00F17F7D">
      <w:pPr>
        <w:ind w:left="-284"/>
        <w:rPr>
          <w:rFonts w:ascii="Letter Gothic MT Std" w:hAnsi="Letter Gothic MT Std"/>
          <w:sz w:val="16"/>
          <w:szCs w:val="16"/>
        </w:rPr>
      </w:pPr>
    </w:p>
    <w:p w14:paraId="02C084AB" w14:textId="77777777" w:rsidR="003643FA" w:rsidRPr="009F251C" w:rsidRDefault="00F17F7D" w:rsidP="00F17F7D">
      <w:pPr>
        <w:rPr>
          <w:rFonts w:ascii="Letter Gothic MT Std" w:hAnsi="Letter Gothic MT Std"/>
          <w:sz w:val="16"/>
          <w:szCs w:val="16"/>
        </w:rPr>
      </w:pPr>
      <w:r>
        <w:rPr>
          <w:rFonts w:ascii="Letter Gothic MT Std" w:hAnsi="Letter Gothic MT Std"/>
          <w:sz w:val="16"/>
          <w:szCs w:val="16"/>
        </w:rPr>
        <w:t>D</w:t>
      </w:r>
      <w:r w:rsidR="003643FA" w:rsidRPr="009F251C">
        <w:rPr>
          <w:rFonts w:ascii="Letter Gothic MT Std" w:hAnsi="Letter Gothic MT Std"/>
          <w:sz w:val="16"/>
          <w:szCs w:val="16"/>
        </w:rPr>
        <w:t>emme Immobilien Verwaltung GmbH</w:t>
      </w:r>
    </w:p>
    <w:p w14:paraId="2EAE3F6E" w14:textId="60DCFEE1" w:rsidR="003D5A8F" w:rsidRDefault="003D5A8F" w:rsidP="00A84DED">
      <w:pPr>
        <w:framePr w:w="2625" w:h="2746" w:hRule="exact" w:hSpace="181" w:wrap="around" w:vAnchor="text" w:hAnchor="page" w:x="8190" w:y="137"/>
        <w:shd w:val="solid" w:color="FFFFFF" w:fill="FFFFFF"/>
        <w:rPr>
          <w:rFonts w:ascii="Letter Gothic MT Std" w:hAnsi="Letter Gothic MT Std"/>
          <w:sz w:val="16"/>
          <w:szCs w:val="16"/>
        </w:rPr>
      </w:pPr>
      <w:r>
        <w:rPr>
          <w:rFonts w:ascii="Letter Gothic MT Std" w:hAnsi="Letter Gothic MT Std"/>
          <w:sz w:val="16"/>
          <w:szCs w:val="16"/>
        </w:rPr>
        <w:t xml:space="preserve">Demme </w:t>
      </w:r>
      <w:r w:rsidR="00A84DED" w:rsidRPr="009F251C">
        <w:rPr>
          <w:rFonts w:ascii="Letter Gothic MT Std" w:hAnsi="Letter Gothic MT Std"/>
          <w:sz w:val="16"/>
          <w:szCs w:val="16"/>
        </w:rPr>
        <w:t xml:space="preserve">Immobilien </w:t>
      </w:r>
    </w:p>
    <w:p w14:paraId="43324677" w14:textId="4A274DB5" w:rsidR="00F42BA7" w:rsidRPr="009F251C" w:rsidRDefault="00A84DED" w:rsidP="00A84DED">
      <w:pPr>
        <w:framePr w:w="2625" w:h="2746" w:hRule="exact" w:hSpace="181" w:wrap="around" w:vAnchor="text" w:hAnchor="page" w:x="8190" w:y="137"/>
        <w:shd w:val="solid" w:color="FFFFFF" w:fill="FFFFFF"/>
        <w:rPr>
          <w:rFonts w:ascii="Letter Gothic MT Std" w:hAnsi="Letter Gothic MT Std"/>
          <w:sz w:val="16"/>
          <w:szCs w:val="16"/>
        </w:rPr>
      </w:pPr>
      <w:r w:rsidRPr="009F251C">
        <w:rPr>
          <w:rFonts w:ascii="Letter Gothic MT Std" w:hAnsi="Letter Gothic MT Std"/>
          <w:sz w:val="16"/>
          <w:szCs w:val="16"/>
        </w:rPr>
        <w:t>Verwaltung GmbH</w:t>
      </w:r>
    </w:p>
    <w:p w14:paraId="1BB2B9ED" w14:textId="77777777" w:rsidR="00A84DED" w:rsidRPr="009F251C" w:rsidRDefault="003D5A8F" w:rsidP="00A84DED">
      <w:pPr>
        <w:framePr w:w="2625" w:h="2746" w:hRule="exact" w:hSpace="181" w:wrap="around" w:vAnchor="text" w:hAnchor="page" w:x="8190" w:y="137"/>
        <w:shd w:val="solid" w:color="FFFFFF" w:fill="FFFFFF"/>
        <w:rPr>
          <w:rFonts w:ascii="Letter Gothic MT Std" w:hAnsi="Letter Gothic MT Std"/>
          <w:sz w:val="16"/>
          <w:szCs w:val="16"/>
        </w:rPr>
      </w:pPr>
      <w:r>
        <w:rPr>
          <w:rFonts w:ascii="Letter Gothic MT Std" w:hAnsi="Letter Gothic MT Std"/>
          <w:sz w:val="16"/>
          <w:szCs w:val="16"/>
        </w:rPr>
        <w:t>Coventrystraße 32</w:t>
      </w:r>
    </w:p>
    <w:p w14:paraId="32937BDC" w14:textId="77777777" w:rsidR="00A84DED" w:rsidRPr="009F251C" w:rsidRDefault="003D5A8F" w:rsidP="00A84DED">
      <w:pPr>
        <w:framePr w:w="2625" w:h="2746" w:hRule="exact" w:hSpace="181" w:wrap="around" w:vAnchor="text" w:hAnchor="page" w:x="8190" w:y="137"/>
        <w:shd w:val="solid" w:color="FFFFFF" w:fill="FFFFFF"/>
        <w:rPr>
          <w:rFonts w:ascii="Letter Gothic MT Std" w:hAnsi="Letter Gothic MT Std"/>
          <w:sz w:val="16"/>
          <w:szCs w:val="16"/>
        </w:rPr>
      </w:pPr>
      <w:r>
        <w:rPr>
          <w:rFonts w:ascii="Letter Gothic MT Std" w:hAnsi="Letter Gothic MT Std"/>
          <w:sz w:val="16"/>
          <w:szCs w:val="16"/>
        </w:rPr>
        <w:t>65934 Frankfurt am Main</w:t>
      </w:r>
    </w:p>
    <w:p w14:paraId="5F037AB1" w14:textId="77777777" w:rsidR="00A84DED" w:rsidRPr="006A6186" w:rsidRDefault="00A84DED" w:rsidP="00A84DED">
      <w:pPr>
        <w:framePr w:w="2625" w:h="2746" w:hRule="exact" w:hSpace="181" w:wrap="around" w:vAnchor="text" w:hAnchor="page" w:x="8190" w:y="137"/>
        <w:shd w:val="solid" w:color="FFFFFF" w:fill="FFFFFF"/>
        <w:rPr>
          <w:rFonts w:ascii="Letter Gothic MT Std" w:hAnsi="Letter Gothic MT Std"/>
          <w:sz w:val="6"/>
          <w:szCs w:val="6"/>
        </w:rPr>
      </w:pPr>
    </w:p>
    <w:p w14:paraId="2386B4FD" w14:textId="77777777" w:rsidR="003D5A8F" w:rsidRDefault="00A84DED" w:rsidP="00A84DED">
      <w:pPr>
        <w:framePr w:w="2625" w:h="2746" w:hRule="exact" w:hSpace="181" w:wrap="around" w:vAnchor="text" w:hAnchor="page" w:x="8190" w:y="137"/>
        <w:shd w:val="solid" w:color="FFFFFF" w:fill="FFFFFF"/>
        <w:rPr>
          <w:rFonts w:ascii="Letter Gothic MT Std" w:hAnsi="Letter Gothic MT Std"/>
          <w:sz w:val="16"/>
          <w:szCs w:val="16"/>
        </w:rPr>
      </w:pPr>
      <w:r w:rsidRPr="009F251C">
        <w:rPr>
          <w:rFonts w:ascii="Letter Gothic MT Std" w:hAnsi="Letter Gothic MT Std"/>
          <w:sz w:val="16"/>
          <w:szCs w:val="16"/>
        </w:rPr>
        <w:t>Fon</w:t>
      </w:r>
      <w:r>
        <w:rPr>
          <w:rFonts w:ascii="Letter Gothic MT Std" w:hAnsi="Letter Gothic MT Std"/>
          <w:sz w:val="16"/>
          <w:szCs w:val="16"/>
        </w:rPr>
        <w:t xml:space="preserve"> </w:t>
      </w:r>
      <w:r w:rsidR="003D5A8F" w:rsidRPr="003D5A8F">
        <w:rPr>
          <w:rFonts w:ascii="Letter Gothic MT Std" w:hAnsi="Letter Gothic MT Std"/>
          <w:sz w:val="16"/>
          <w:szCs w:val="16"/>
        </w:rPr>
        <w:t>069-96 75 20 90</w:t>
      </w:r>
    </w:p>
    <w:p w14:paraId="01DA1BD7" w14:textId="77777777" w:rsidR="00A84DED" w:rsidRPr="00E408D3" w:rsidRDefault="00A84DED" w:rsidP="00A84DED">
      <w:pPr>
        <w:framePr w:w="2625" w:h="2746" w:hRule="exact" w:hSpace="181" w:wrap="around" w:vAnchor="text" w:hAnchor="page" w:x="8190" w:y="137"/>
        <w:shd w:val="solid" w:color="FFFFFF" w:fill="FFFFFF"/>
        <w:rPr>
          <w:rFonts w:ascii="Letter Gothic MT Std" w:hAnsi="Letter Gothic MT Std"/>
          <w:sz w:val="6"/>
          <w:szCs w:val="6"/>
        </w:rPr>
      </w:pPr>
    </w:p>
    <w:p w14:paraId="276AB6FD" w14:textId="77777777" w:rsidR="00A84DED" w:rsidRPr="00E408D3" w:rsidRDefault="00A84DED" w:rsidP="00A84DED">
      <w:pPr>
        <w:framePr w:w="2625" w:h="2746" w:hRule="exact" w:hSpace="181" w:wrap="around" w:vAnchor="text" w:hAnchor="page" w:x="8190" w:y="137"/>
        <w:shd w:val="solid" w:color="FFFFFF" w:fill="FFFFFF"/>
        <w:rPr>
          <w:rFonts w:ascii="Letter Gothic MT Std" w:hAnsi="Letter Gothic MT Std"/>
          <w:sz w:val="16"/>
          <w:szCs w:val="16"/>
        </w:rPr>
      </w:pPr>
      <w:r w:rsidRPr="00E408D3">
        <w:rPr>
          <w:rFonts w:ascii="Letter Gothic MT Std" w:hAnsi="Letter Gothic MT Std"/>
          <w:sz w:val="16"/>
          <w:szCs w:val="16"/>
        </w:rPr>
        <w:t>info@</w:t>
      </w:r>
      <w:r w:rsidR="003D5A8F">
        <w:rPr>
          <w:rFonts w:ascii="Letter Gothic MT Std" w:hAnsi="Letter Gothic MT Std"/>
          <w:sz w:val="16"/>
          <w:szCs w:val="16"/>
        </w:rPr>
        <w:t>demme-immobilien.de</w:t>
      </w:r>
    </w:p>
    <w:p w14:paraId="43FABE03" w14:textId="77777777" w:rsidR="00A84DED" w:rsidRPr="00E408D3" w:rsidRDefault="00A84DED" w:rsidP="00A84DED">
      <w:pPr>
        <w:framePr w:w="2625" w:h="2746" w:hRule="exact" w:hSpace="181" w:wrap="around" w:vAnchor="text" w:hAnchor="page" w:x="8190" w:y="137"/>
        <w:shd w:val="solid" w:color="FFFFFF" w:fill="FFFFFF"/>
        <w:rPr>
          <w:rFonts w:ascii="Letter Gothic MT Std" w:hAnsi="Letter Gothic MT Std"/>
          <w:sz w:val="16"/>
          <w:szCs w:val="16"/>
        </w:rPr>
      </w:pPr>
      <w:r w:rsidRPr="00E408D3">
        <w:rPr>
          <w:rFonts w:ascii="Letter Gothic MT Std" w:hAnsi="Letter Gothic MT Std"/>
          <w:sz w:val="16"/>
          <w:szCs w:val="16"/>
        </w:rPr>
        <w:t>___________________________</w:t>
      </w:r>
    </w:p>
    <w:p w14:paraId="0558491E" w14:textId="77777777" w:rsidR="00A84DED" w:rsidRPr="00E408D3" w:rsidRDefault="00A84DED" w:rsidP="00A84DED">
      <w:pPr>
        <w:framePr w:w="2625" w:h="2746" w:hRule="exact" w:hSpace="181" w:wrap="around" w:vAnchor="text" w:hAnchor="page" w:x="8190" w:y="137"/>
        <w:shd w:val="solid" w:color="FFFFFF" w:fill="FFFFFF"/>
        <w:rPr>
          <w:rFonts w:ascii="Letter Gothic MT Std" w:hAnsi="Letter Gothic MT Std"/>
          <w:sz w:val="12"/>
          <w:szCs w:val="12"/>
        </w:rPr>
      </w:pPr>
      <w:r w:rsidRPr="00E408D3">
        <w:rPr>
          <w:rFonts w:ascii="Letter Gothic MT Std" w:hAnsi="Letter Gothic MT Std"/>
          <w:sz w:val="12"/>
          <w:szCs w:val="12"/>
        </w:rPr>
        <w:t>Sprechzeiten:</w:t>
      </w:r>
    </w:p>
    <w:p w14:paraId="26F9B714" w14:textId="77777777" w:rsidR="00A84DED" w:rsidRPr="006A6186" w:rsidRDefault="00A84DED" w:rsidP="00A84DED">
      <w:pPr>
        <w:framePr w:w="2625" w:h="2746" w:hRule="exact" w:hSpace="181" w:wrap="around" w:vAnchor="text" w:hAnchor="page" w:x="8190" w:y="137"/>
        <w:shd w:val="solid" w:color="FFFFFF" w:fill="FFFFFF"/>
        <w:tabs>
          <w:tab w:val="left" w:pos="851"/>
        </w:tabs>
        <w:rPr>
          <w:rFonts w:ascii="Letter Gothic MT Std" w:hAnsi="Letter Gothic MT Std"/>
          <w:sz w:val="12"/>
          <w:szCs w:val="12"/>
        </w:rPr>
      </w:pPr>
      <w:r w:rsidRPr="006A6186">
        <w:rPr>
          <w:rFonts w:ascii="Letter Gothic MT Std" w:hAnsi="Letter Gothic MT Std"/>
          <w:sz w:val="12"/>
          <w:szCs w:val="12"/>
        </w:rPr>
        <w:t xml:space="preserve">MO, MI, FR </w:t>
      </w:r>
      <w:r w:rsidRPr="006A6186">
        <w:rPr>
          <w:rFonts w:ascii="Letter Gothic MT Std" w:hAnsi="Letter Gothic MT Std"/>
          <w:sz w:val="12"/>
          <w:szCs w:val="12"/>
        </w:rPr>
        <w:tab/>
        <w:t>von 08.00-11.30 Uhr</w:t>
      </w:r>
    </w:p>
    <w:p w14:paraId="54F13010" w14:textId="77777777" w:rsidR="00A84DED" w:rsidRPr="006A6186" w:rsidRDefault="00A84DED" w:rsidP="00A84DED">
      <w:pPr>
        <w:framePr w:w="2625" w:h="2746" w:hRule="exact" w:hSpace="181" w:wrap="around" w:vAnchor="text" w:hAnchor="page" w:x="8190" w:y="137"/>
        <w:shd w:val="solid" w:color="FFFFFF" w:fill="FFFFFF"/>
        <w:tabs>
          <w:tab w:val="left" w:pos="851"/>
        </w:tabs>
        <w:rPr>
          <w:rFonts w:ascii="Letter Gothic MT Std" w:hAnsi="Letter Gothic MT Std"/>
          <w:sz w:val="12"/>
          <w:szCs w:val="12"/>
        </w:rPr>
      </w:pPr>
      <w:r w:rsidRPr="006A6186">
        <w:rPr>
          <w:rFonts w:ascii="Letter Gothic MT Std" w:hAnsi="Letter Gothic MT Std"/>
          <w:sz w:val="12"/>
          <w:szCs w:val="12"/>
        </w:rPr>
        <w:t xml:space="preserve">DI, DO </w:t>
      </w:r>
      <w:r w:rsidRPr="006A6186">
        <w:rPr>
          <w:rFonts w:ascii="Letter Gothic MT Std" w:hAnsi="Letter Gothic MT Std"/>
          <w:sz w:val="12"/>
          <w:szCs w:val="12"/>
        </w:rPr>
        <w:tab/>
        <w:t>von 13.30-17.00 Uhr</w:t>
      </w:r>
    </w:p>
    <w:p w14:paraId="43CDBFB0" w14:textId="77777777" w:rsidR="00A84DED" w:rsidRDefault="00A84DED" w:rsidP="00A84DED">
      <w:pPr>
        <w:framePr w:w="2625" w:h="2746" w:hRule="exact" w:hSpace="181" w:wrap="around" w:vAnchor="text" w:hAnchor="page" w:x="8190" w:y="137"/>
        <w:shd w:val="solid" w:color="FFFFFF" w:fill="FFFFFF"/>
        <w:tabs>
          <w:tab w:val="left" w:pos="851"/>
        </w:tabs>
        <w:rPr>
          <w:rFonts w:ascii="Letter Gothic MT Std" w:hAnsi="Letter Gothic MT Std"/>
          <w:sz w:val="12"/>
          <w:szCs w:val="12"/>
        </w:rPr>
      </w:pPr>
      <w:r>
        <w:rPr>
          <w:rFonts w:ascii="Letter Gothic MT Std" w:hAnsi="Letter Gothic MT Std"/>
          <w:sz w:val="12"/>
          <w:szCs w:val="12"/>
        </w:rPr>
        <w:t>____________________________________</w:t>
      </w:r>
    </w:p>
    <w:p w14:paraId="473F8FAA" w14:textId="77777777" w:rsidR="00A84DED" w:rsidRDefault="00A84DED" w:rsidP="00A84DED">
      <w:pPr>
        <w:framePr w:w="2625" w:h="2746" w:hRule="exact" w:hSpace="181" w:wrap="around" w:vAnchor="text" w:hAnchor="page" w:x="8190" w:y="137"/>
        <w:shd w:val="solid" w:color="FFFFFF" w:fill="FFFFFF"/>
        <w:tabs>
          <w:tab w:val="left" w:pos="851"/>
        </w:tabs>
        <w:rPr>
          <w:rFonts w:ascii="Letter Gothic MT Std" w:hAnsi="Letter Gothic MT Std"/>
          <w:sz w:val="12"/>
          <w:szCs w:val="12"/>
        </w:rPr>
      </w:pPr>
      <w:r>
        <w:rPr>
          <w:rFonts w:ascii="Letter Gothic MT Std" w:hAnsi="Letter Gothic MT Std"/>
          <w:sz w:val="12"/>
          <w:szCs w:val="12"/>
        </w:rPr>
        <w:t>Bürotermine nur nach vorheriger telefonischer Absprache</w:t>
      </w:r>
    </w:p>
    <w:p w14:paraId="6C774698" w14:textId="77777777" w:rsidR="00A84DED" w:rsidRDefault="00A84DED" w:rsidP="00A84DED">
      <w:pPr>
        <w:framePr w:w="2625" w:h="2746" w:hRule="exact" w:hSpace="181" w:wrap="around" w:vAnchor="text" w:hAnchor="page" w:x="8190" w:y="137"/>
        <w:shd w:val="solid" w:color="FFFFFF" w:fill="FFFFFF"/>
        <w:tabs>
          <w:tab w:val="left" w:pos="851"/>
        </w:tabs>
        <w:rPr>
          <w:rFonts w:ascii="Letter Gothic MT Std" w:hAnsi="Letter Gothic MT Std"/>
          <w:sz w:val="12"/>
          <w:szCs w:val="12"/>
        </w:rPr>
      </w:pPr>
      <w:r>
        <w:rPr>
          <w:rFonts w:ascii="Letter Gothic MT Std" w:hAnsi="Letter Gothic MT Std"/>
          <w:sz w:val="12"/>
          <w:szCs w:val="12"/>
        </w:rPr>
        <w:t>____________________________________</w:t>
      </w:r>
    </w:p>
    <w:p w14:paraId="36DC2D41" w14:textId="77777777" w:rsidR="00A84DED" w:rsidRPr="009F251C" w:rsidRDefault="00A84DED" w:rsidP="00A84DED">
      <w:pPr>
        <w:framePr w:w="2625" w:h="2746" w:hRule="exact" w:hSpace="181" w:wrap="around" w:vAnchor="text" w:hAnchor="page" w:x="8190" w:y="137"/>
        <w:shd w:val="solid" w:color="FFFFFF" w:fill="FFFFFF"/>
        <w:tabs>
          <w:tab w:val="left" w:pos="851"/>
        </w:tabs>
        <w:rPr>
          <w:rFonts w:ascii="Letter Gothic MT Std" w:hAnsi="Letter Gothic MT Std"/>
          <w:sz w:val="16"/>
          <w:szCs w:val="16"/>
        </w:rPr>
      </w:pPr>
    </w:p>
    <w:p w14:paraId="37C0F027" w14:textId="77777777" w:rsidR="003643FA" w:rsidRPr="009F251C" w:rsidRDefault="003D5A8F" w:rsidP="00F17F7D">
      <w:pPr>
        <w:spacing w:after="120"/>
        <w:jc w:val="both"/>
        <w:rPr>
          <w:rFonts w:ascii="Letter Gothic MT Std" w:hAnsi="Letter Gothic MT Std"/>
          <w:sz w:val="16"/>
          <w:szCs w:val="16"/>
        </w:rPr>
      </w:pPr>
      <w:r>
        <w:rPr>
          <w:rFonts w:ascii="Letter Gothic MT Std" w:hAnsi="Letter Gothic MT Std"/>
          <w:sz w:val="16"/>
          <w:szCs w:val="16"/>
        </w:rPr>
        <w:t>Coventrystraße 32</w:t>
      </w:r>
      <w:r w:rsidR="003643FA" w:rsidRPr="009F251C">
        <w:rPr>
          <w:rFonts w:ascii="Letter Gothic MT Std" w:hAnsi="Letter Gothic MT Std"/>
          <w:sz w:val="16"/>
          <w:szCs w:val="16"/>
        </w:rPr>
        <w:t xml:space="preserve"> </w:t>
      </w:r>
      <w:r w:rsidR="003643FA">
        <w:rPr>
          <w:rFonts w:ascii="Letter Gothic MT Std" w:hAnsi="Letter Gothic MT Std"/>
          <w:sz w:val="16"/>
          <w:szCs w:val="16"/>
        </w:rPr>
        <w:t>·</w:t>
      </w:r>
      <w:r w:rsidR="003643FA" w:rsidRPr="009F251C">
        <w:rPr>
          <w:rFonts w:ascii="Letter Gothic MT Std" w:hAnsi="Letter Gothic MT Std"/>
          <w:sz w:val="16"/>
          <w:szCs w:val="16"/>
        </w:rPr>
        <w:t xml:space="preserve"> </w:t>
      </w:r>
      <w:r>
        <w:rPr>
          <w:rFonts w:ascii="Letter Gothic MT Std" w:hAnsi="Letter Gothic MT Std"/>
          <w:sz w:val="16"/>
          <w:szCs w:val="16"/>
        </w:rPr>
        <w:t>65934 Frankfurt am Main</w:t>
      </w:r>
    </w:p>
    <w:p w14:paraId="7FC9E454" w14:textId="77777777" w:rsidR="00F17F7D" w:rsidRPr="00D1546C" w:rsidRDefault="00F17F7D" w:rsidP="00F17F7D">
      <w:pPr>
        <w:rPr>
          <w:rFonts w:ascii="Verdana" w:hAnsi="Verdana"/>
          <w:sz w:val="16"/>
        </w:rPr>
      </w:pPr>
    </w:p>
    <w:p w14:paraId="7F495463" w14:textId="77777777" w:rsidR="00D1546C" w:rsidRPr="00A313D5" w:rsidRDefault="00D1546C" w:rsidP="00F17F7D">
      <w:pPr>
        <w:rPr>
          <w:rFonts w:ascii="Verdana" w:hAnsi="Verdana"/>
          <w:sz w:val="16"/>
          <w:szCs w:val="16"/>
        </w:rPr>
      </w:pPr>
    </w:p>
    <w:p w14:paraId="3B374D21" w14:textId="77777777" w:rsidR="00A313D5" w:rsidRPr="00A313D5" w:rsidRDefault="00A313D5" w:rsidP="00F17F7D">
      <w:pPr>
        <w:rPr>
          <w:rFonts w:ascii="Verdana" w:hAnsi="Verdana"/>
          <w:sz w:val="16"/>
          <w:szCs w:val="16"/>
        </w:rPr>
      </w:pPr>
    </w:p>
    <w:p w14:paraId="5396CBDF" w14:textId="1DB1C335" w:rsidR="00D1546C" w:rsidRPr="007458C5" w:rsidRDefault="007458C5" w:rsidP="00F17F7D">
      <w:pPr>
        <w:rPr>
          <w:rFonts w:ascii="Arial" w:hAnsi="Arial" w:cs="Arial"/>
          <w:sz w:val="22"/>
          <w:szCs w:val="22"/>
        </w:rPr>
      </w:pPr>
      <w:r w:rsidRPr="007458C5">
        <w:rPr>
          <w:rFonts w:ascii="Arial" w:hAnsi="Arial" w:cs="Arial"/>
          <w:sz w:val="22"/>
          <w:szCs w:val="22"/>
        </w:rPr>
        <w:fldChar w:fldCharType="begin"/>
      </w:r>
      <w:r w:rsidRPr="007458C5">
        <w:rPr>
          <w:rFonts w:ascii="Arial" w:hAnsi="Arial" w:cs="Arial"/>
          <w:sz w:val="22"/>
          <w:szCs w:val="22"/>
        </w:rPr>
        <w:instrText xml:space="preserve"> MERGEFIELD EmpfAnsZeile1 </w:instrText>
      </w:r>
      <w:r w:rsidRPr="007458C5">
        <w:rPr>
          <w:rFonts w:ascii="Arial" w:hAnsi="Arial" w:cs="Arial"/>
          <w:sz w:val="22"/>
          <w:szCs w:val="22"/>
        </w:rPr>
        <w:fldChar w:fldCharType="separate"/>
      </w:r>
      <w:r w:rsidR="00531DEF">
        <w:rPr>
          <w:rFonts w:ascii="Arial" w:hAnsi="Arial" w:cs="Arial"/>
          <w:noProof/>
          <w:sz w:val="22"/>
          <w:szCs w:val="22"/>
        </w:rPr>
        <w:t>«EmpfAnsZeile1»</w:t>
      </w:r>
      <w:r w:rsidRPr="007458C5">
        <w:rPr>
          <w:rFonts w:ascii="Arial" w:hAnsi="Arial" w:cs="Arial"/>
          <w:sz w:val="22"/>
          <w:szCs w:val="22"/>
        </w:rPr>
        <w:fldChar w:fldCharType="end"/>
      </w:r>
    </w:p>
    <w:p w14:paraId="5B17FE88" w14:textId="5948889A" w:rsidR="007458C5" w:rsidRPr="007458C5" w:rsidRDefault="007458C5" w:rsidP="00F17F7D">
      <w:pPr>
        <w:rPr>
          <w:rFonts w:ascii="Arial" w:hAnsi="Arial" w:cs="Arial"/>
          <w:sz w:val="22"/>
          <w:szCs w:val="22"/>
        </w:rPr>
      </w:pPr>
      <w:r w:rsidRPr="007458C5">
        <w:rPr>
          <w:rFonts w:ascii="Arial" w:hAnsi="Arial" w:cs="Arial"/>
          <w:sz w:val="22"/>
          <w:szCs w:val="22"/>
        </w:rPr>
        <w:fldChar w:fldCharType="begin"/>
      </w:r>
      <w:r w:rsidRPr="007458C5">
        <w:rPr>
          <w:rFonts w:ascii="Arial" w:hAnsi="Arial" w:cs="Arial"/>
          <w:sz w:val="22"/>
          <w:szCs w:val="22"/>
        </w:rPr>
        <w:instrText xml:space="preserve"> MERGEFIELD EmpfAnsZeile2 </w:instrText>
      </w:r>
      <w:r w:rsidRPr="007458C5">
        <w:rPr>
          <w:rFonts w:ascii="Arial" w:hAnsi="Arial" w:cs="Arial"/>
          <w:sz w:val="22"/>
          <w:szCs w:val="22"/>
        </w:rPr>
        <w:fldChar w:fldCharType="separate"/>
      </w:r>
      <w:r w:rsidR="00531DEF">
        <w:rPr>
          <w:rFonts w:ascii="Arial" w:hAnsi="Arial" w:cs="Arial"/>
          <w:noProof/>
          <w:sz w:val="22"/>
          <w:szCs w:val="22"/>
        </w:rPr>
        <w:t>«EmpfAnsZeile2»</w:t>
      </w:r>
      <w:r w:rsidRPr="007458C5">
        <w:rPr>
          <w:rFonts w:ascii="Arial" w:hAnsi="Arial" w:cs="Arial"/>
          <w:sz w:val="22"/>
          <w:szCs w:val="22"/>
        </w:rPr>
        <w:fldChar w:fldCharType="end"/>
      </w:r>
    </w:p>
    <w:p w14:paraId="428C7D0D" w14:textId="7691BA17" w:rsidR="007458C5" w:rsidRPr="007458C5" w:rsidRDefault="007458C5" w:rsidP="00F17F7D">
      <w:pPr>
        <w:rPr>
          <w:rFonts w:ascii="Arial" w:hAnsi="Arial" w:cs="Arial"/>
          <w:sz w:val="22"/>
          <w:szCs w:val="22"/>
        </w:rPr>
      </w:pPr>
      <w:r w:rsidRPr="007458C5">
        <w:rPr>
          <w:rFonts w:ascii="Arial" w:hAnsi="Arial" w:cs="Arial"/>
          <w:sz w:val="22"/>
          <w:szCs w:val="22"/>
        </w:rPr>
        <w:fldChar w:fldCharType="begin"/>
      </w:r>
      <w:r w:rsidRPr="007458C5">
        <w:rPr>
          <w:rFonts w:ascii="Arial" w:hAnsi="Arial" w:cs="Arial"/>
          <w:sz w:val="22"/>
          <w:szCs w:val="22"/>
        </w:rPr>
        <w:instrText xml:space="preserve"> MERGEFIELD EmpfAnsZeile3 </w:instrText>
      </w:r>
      <w:r w:rsidRPr="007458C5">
        <w:rPr>
          <w:rFonts w:ascii="Arial" w:hAnsi="Arial" w:cs="Arial"/>
          <w:sz w:val="22"/>
          <w:szCs w:val="22"/>
        </w:rPr>
        <w:fldChar w:fldCharType="separate"/>
      </w:r>
      <w:r w:rsidR="00531DEF">
        <w:rPr>
          <w:rFonts w:ascii="Arial" w:hAnsi="Arial" w:cs="Arial"/>
          <w:noProof/>
          <w:sz w:val="22"/>
          <w:szCs w:val="22"/>
        </w:rPr>
        <w:t>«EmpfAnsZeile3»</w:t>
      </w:r>
      <w:r w:rsidRPr="007458C5">
        <w:rPr>
          <w:rFonts w:ascii="Arial" w:hAnsi="Arial" w:cs="Arial"/>
          <w:sz w:val="22"/>
          <w:szCs w:val="22"/>
        </w:rPr>
        <w:fldChar w:fldCharType="end"/>
      </w:r>
    </w:p>
    <w:p w14:paraId="22A626CE" w14:textId="041D41E1" w:rsidR="00A84DED" w:rsidRDefault="00A84DED" w:rsidP="00F17F7D">
      <w:pP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"EmpfAnsZeile4" </w:instrText>
      </w:r>
      <w:r>
        <w:rPr>
          <w:rFonts w:ascii="Arial" w:hAnsi="Arial" w:cs="Arial"/>
          <w:sz w:val="22"/>
          <w:szCs w:val="22"/>
        </w:rPr>
        <w:fldChar w:fldCharType="separate"/>
      </w:r>
      <w:r w:rsidR="00531DEF">
        <w:rPr>
          <w:rFonts w:ascii="Arial" w:hAnsi="Arial" w:cs="Arial"/>
          <w:noProof/>
          <w:sz w:val="22"/>
          <w:szCs w:val="22"/>
        </w:rPr>
        <w:t>«EmpfAnsZeile4»</w:t>
      </w:r>
      <w:r>
        <w:rPr>
          <w:rFonts w:ascii="Arial" w:hAnsi="Arial" w:cs="Arial"/>
          <w:sz w:val="22"/>
          <w:szCs w:val="22"/>
        </w:rPr>
        <w:fldChar w:fldCharType="end"/>
      </w:r>
    </w:p>
    <w:p w14:paraId="5B2B6076" w14:textId="315CCBF6" w:rsidR="00A84DED" w:rsidRDefault="00A84DED" w:rsidP="00F17F7D">
      <w:pP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"EmpfAnsZeile5" </w:instrText>
      </w:r>
      <w:r>
        <w:rPr>
          <w:rFonts w:ascii="Arial" w:hAnsi="Arial" w:cs="Arial"/>
          <w:sz w:val="22"/>
          <w:szCs w:val="22"/>
        </w:rPr>
        <w:fldChar w:fldCharType="separate"/>
      </w:r>
      <w:r w:rsidR="00531DEF">
        <w:rPr>
          <w:rFonts w:ascii="Arial" w:hAnsi="Arial" w:cs="Arial"/>
          <w:noProof/>
          <w:sz w:val="22"/>
          <w:szCs w:val="22"/>
        </w:rPr>
        <w:t>«EmpfAnsZeile5»</w:t>
      </w:r>
      <w:r>
        <w:rPr>
          <w:rFonts w:ascii="Arial" w:hAnsi="Arial" w:cs="Arial"/>
          <w:sz w:val="22"/>
          <w:szCs w:val="22"/>
        </w:rPr>
        <w:fldChar w:fldCharType="end"/>
      </w:r>
    </w:p>
    <w:p w14:paraId="2A206E7A" w14:textId="05FC1CF7" w:rsidR="00A84DED" w:rsidRDefault="00A84DED" w:rsidP="00F17F7D">
      <w:pP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"EmpfAnsZeile6" </w:instrText>
      </w:r>
      <w:r>
        <w:rPr>
          <w:rFonts w:ascii="Arial" w:hAnsi="Arial" w:cs="Arial"/>
          <w:sz w:val="22"/>
          <w:szCs w:val="22"/>
        </w:rPr>
        <w:fldChar w:fldCharType="separate"/>
      </w:r>
      <w:r w:rsidR="00531DEF">
        <w:rPr>
          <w:rFonts w:ascii="Arial" w:hAnsi="Arial" w:cs="Arial"/>
          <w:noProof/>
          <w:sz w:val="22"/>
          <w:szCs w:val="22"/>
        </w:rPr>
        <w:t>«EmpfAnsZeile6»</w:t>
      </w:r>
      <w:r>
        <w:rPr>
          <w:rFonts w:ascii="Arial" w:hAnsi="Arial" w:cs="Arial"/>
          <w:sz w:val="22"/>
          <w:szCs w:val="22"/>
        </w:rPr>
        <w:fldChar w:fldCharType="end"/>
      </w:r>
    </w:p>
    <w:p w14:paraId="393B0F78" w14:textId="50E06ADF" w:rsidR="006C143E" w:rsidRPr="007458C5" w:rsidRDefault="00A84DED" w:rsidP="00F17F7D">
      <w:pP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"EmpfAnsZeile7" </w:instrText>
      </w:r>
      <w:r>
        <w:rPr>
          <w:rFonts w:ascii="Arial" w:hAnsi="Arial" w:cs="Arial"/>
          <w:sz w:val="22"/>
          <w:szCs w:val="22"/>
        </w:rPr>
        <w:fldChar w:fldCharType="separate"/>
      </w:r>
      <w:r w:rsidR="00531DEF">
        <w:rPr>
          <w:rFonts w:ascii="Arial" w:hAnsi="Arial" w:cs="Arial"/>
          <w:noProof/>
          <w:sz w:val="22"/>
          <w:szCs w:val="22"/>
        </w:rPr>
        <w:t>«EmpfAnsZeile7»</w:t>
      </w:r>
      <w:r>
        <w:rPr>
          <w:rFonts w:ascii="Arial" w:hAnsi="Arial" w:cs="Arial"/>
          <w:sz w:val="22"/>
          <w:szCs w:val="22"/>
        </w:rPr>
        <w:fldChar w:fldCharType="end"/>
      </w:r>
    </w:p>
    <w:tbl>
      <w:tblPr>
        <w:tblW w:w="0" w:type="auto"/>
        <w:tblLook w:val="01E0" w:firstRow="1" w:lastRow="1" w:firstColumn="1" w:lastColumn="1" w:noHBand="0" w:noVBand="0"/>
      </w:tblPr>
      <w:tblGrid>
        <w:gridCol w:w="9070"/>
      </w:tblGrid>
      <w:tr w:rsidR="003643FA" w:rsidRPr="00D56F2F" w14:paraId="766B64E1" w14:textId="77777777" w:rsidTr="00A62252">
        <w:trPr>
          <w:trHeight w:val="507"/>
        </w:trPr>
        <w:tc>
          <w:tcPr>
            <w:tcW w:w="9210" w:type="dxa"/>
          </w:tcPr>
          <w:p w14:paraId="29CD3D92" w14:textId="77777777" w:rsidR="003643FA" w:rsidRPr="00D56F2F" w:rsidRDefault="003643FA" w:rsidP="00F17F7D">
            <w:pPr>
              <w:jc w:val="both"/>
              <w:rPr>
                <w:rFonts w:ascii="Arial" w:hAnsi="Arial" w:cs="Arial"/>
                <w:sz w:val="22"/>
                <w:szCs w:val="22"/>
              </w:rPr>
            </w:pPr>
            <w:r w:rsidRPr="00D56F2F">
              <w:rPr>
                <w:rFonts w:ascii="Arial" w:hAnsi="Arial" w:cs="Arial"/>
                <w:sz w:val="22"/>
                <w:szCs w:val="22"/>
              </w:rPr>
              <w:t>Ihr Zeichen:</w:t>
            </w:r>
            <w:r w:rsidRPr="00D56F2F">
              <w:rPr>
                <w:rFonts w:ascii="Arial" w:hAnsi="Arial" w:cs="Arial"/>
                <w:sz w:val="22"/>
                <w:szCs w:val="22"/>
              </w:rPr>
              <w:tab/>
            </w:r>
            <w:r w:rsidRPr="00D56F2F">
              <w:rPr>
                <w:rFonts w:ascii="Arial" w:hAnsi="Arial" w:cs="Arial"/>
                <w:sz w:val="22"/>
                <w:szCs w:val="22"/>
              </w:rPr>
              <w:tab/>
              <w:t xml:space="preserve">Ihr </w:t>
            </w:r>
            <w:r w:rsidR="005F0287">
              <w:rPr>
                <w:rFonts w:ascii="Arial" w:hAnsi="Arial" w:cs="Arial"/>
                <w:sz w:val="22"/>
                <w:szCs w:val="22"/>
              </w:rPr>
              <w:t>Schreiben vom:</w:t>
            </w:r>
            <w:r w:rsidR="005F0287">
              <w:rPr>
                <w:rFonts w:ascii="Arial" w:hAnsi="Arial" w:cs="Arial"/>
                <w:sz w:val="22"/>
                <w:szCs w:val="22"/>
              </w:rPr>
              <w:tab/>
            </w:r>
            <w:r w:rsidR="005F0287">
              <w:rPr>
                <w:rFonts w:ascii="Arial" w:hAnsi="Arial" w:cs="Arial"/>
                <w:sz w:val="22"/>
                <w:szCs w:val="22"/>
              </w:rPr>
              <w:tab/>
              <w:t>Unser Zeichen:</w:t>
            </w:r>
            <w:r w:rsidR="005F0287">
              <w:rPr>
                <w:rFonts w:ascii="Arial" w:hAnsi="Arial" w:cs="Arial"/>
                <w:sz w:val="22"/>
                <w:szCs w:val="22"/>
              </w:rPr>
              <w:tab/>
            </w:r>
            <w:r w:rsidRPr="00D56F2F">
              <w:rPr>
                <w:rFonts w:ascii="Arial" w:hAnsi="Arial" w:cs="Arial"/>
                <w:sz w:val="22"/>
                <w:szCs w:val="22"/>
              </w:rPr>
              <w:t>Datum:</w:t>
            </w:r>
          </w:p>
          <w:p w14:paraId="41BFCEC0" w14:textId="766C4516" w:rsidR="003643FA" w:rsidRPr="005F0287" w:rsidRDefault="00E133DC" w:rsidP="00E133DC">
            <w:pPr>
              <w:tabs>
                <w:tab w:val="left" w:pos="2127"/>
                <w:tab w:val="left" w:pos="4962"/>
                <w:tab w:val="left" w:pos="7088"/>
              </w:tabs>
              <w:rPr>
                <w:rFonts w:ascii="Arial" w:hAnsi="Arial" w:cs="Arial"/>
                <w:sz w:val="16"/>
                <w:szCs w:val="16"/>
              </w:rPr>
            </w:pPr>
            <w:r>
              <w:rPr>
                <w:rFonts w:ascii="Arial" w:hAnsi="Arial" w:cs="Arial"/>
                <w:sz w:val="18"/>
                <w:szCs w:val="18"/>
              </w:rPr>
              <w:fldChar w:fldCharType="begin"/>
            </w:r>
            <w:r>
              <w:rPr>
                <w:rFonts w:ascii="Arial" w:hAnsi="Arial" w:cs="Arial"/>
                <w:sz w:val="18"/>
                <w:szCs w:val="18"/>
              </w:rPr>
              <w:instrText xml:space="preserve"> MERGEFIELD "PerObjNrPerNr" </w:instrText>
            </w:r>
            <w:r>
              <w:rPr>
                <w:rFonts w:ascii="Arial" w:hAnsi="Arial" w:cs="Arial"/>
                <w:sz w:val="18"/>
                <w:szCs w:val="18"/>
              </w:rPr>
              <w:fldChar w:fldCharType="separate"/>
            </w:r>
            <w:r w:rsidR="00531DEF">
              <w:rPr>
                <w:rFonts w:ascii="Arial" w:hAnsi="Arial" w:cs="Arial"/>
                <w:noProof/>
                <w:sz w:val="18"/>
                <w:szCs w:val="18"/>
              </w:rPr>
              <w:t>«PerObjNrPerNr»</w:t>
            </w:r>
            <w:r>
              <w:rPr>
                <w:rFonts w:ascii="Arial" w:hAnsi="Arial" w:cs="Arial"/>
                <w:sz w:val="18"/>
                <w:szCs w:val="18"/>
              </w:rPr>
              <w:fldChar w:fldCharType="end"/>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fldChar w:fldCharType="begin"/>
            </w:r>
            <w:r>
              <w:rPr>
                <w:rFonts w:ascii="Arial" w:hAnsi="Arial" w:cs="Arial"/>
                <w:sz w:val="18"/>
                <w:szCs w:val="18"/>
              </w:rPr>
              <w:instrText xml:space="preserve"> MERGEFIELD "AktDatumLang" </w:instrText>
            </w:r>
            <w:r>
              <w:rPr>
                <w:rFonts w:ascii="Arial" w:hAnsi="Arial" w:cs="Arial"/>
                <w:sz w:val="18"/>
                <w:szCs w:val="18"/>
              </w:rPr>
              <w:fldChar w:fldCharType="separate"/>
            </w:r>
            <w:r w:rsidR="00531DEF">
              <w:rPr>
                <w:rFonts w:ascii="Arial" w:hAnsi="Arial" w:cs="Arial"/>
                <w:noProof/>
                <w:sz w:val="18"/>
                <w:szCs w:val="18"/>
              </w:rPr>
              <w:t>«AktDatumLang»</w:t>
            </w:r>
            <w:r>
              <w:rPr>
                <w:rFonts w:ascii="Arial" w:hAnsi="Arial" w:cs="Arial"/>
                <w:sz w:val="18"/>
                <w:szCs w:val="18"/>
              </w:rPr>
              <w:fldChar w:fldCharType="end"/>
            </w:r>
          </w:p>
        </w:tc>
      </w:tr>
    </w:tbl>
    <w:p w14:paraId="1109F05F" w14:textId="77777777" w:rsidR="003643FA" w:rsidRPr="00D56F2F" w:rsidRDefault="003643FA" w:rsidP="00F17F7D">
      <w:pPr>
        <w:tabs>
          <w:tab w:val="left" w:pos="2127"/>
          <w:tab w:val="left" w:pos="4962"/>
          <w:tab w:val="left" w:pos="7088"/>
        </w:tabs>
        <w:rPr>
          <w:rFonts w:ascii="Arial" w:hAnsi="Arial" w:cs="Arial"/>
          <w:sz w:val="22"/>
          <w:szCs w:val="22"/>
        </w:rPr>
      </w:pPr>
    </w:p>
    <w:p w14:paraId="45571DE4" w14:textId="21429B30" w:rsidR="00E133DC" w:rsidRDefault="00E133DC" w:rsidP="00F17F7D">
      <w:pPr>
        <w:tabs>
          <w:tab w:val="left" w:pos="2127"/>
          <w:tab w:val="left" w:pos="4962"/>
          <w:tab w:val="left" w:pos="7088"/>
        </w:tabs>
        <w:rPr>
          <w:rFonts w:ascii="Arial" w:hAnsi="Arial" w:cs="Arial"/>
          <w:b/>
          <w:sz w:val="22"/>
          <w:szCs w:val="22"/>
        </w:rPr>
      </w:pPr>
      <w:r>
        <w:rPr>
          <w:rFonts w:ascii="Arial" w:hAnsi="Arial" w:cs="Arial"/>
          <w:b/>
          <w:sz w:val="22"/>
          <w:szCs w:val="22"/>
        </w:rPr>
        <w:t xml:space="preserve">Objekt: </w:t>
      </w:r>
      <w:r>
        <w:rPr>
          <w:rFonts w:ascii="Arial" w:hAnsi="Arial" w:cs="Arial"/>
          <w:b/>
          <w:sz w:val="22"/>
          <w:szCs w:val="22"/>
        </w:rPr>
        <w:fldChar w:fldCharType="begin"/>
      </w:r>
      <w:r>
        <w:rPr>
          <w:rFonts w:ascii="Arial" w:hAnsi="Arial" w:cs="Arial"/>
          <w:b/>
          <w:sz w:val="22"/>
          <w:szCs w:val="22"/>
        </w:rPr>
        <w:instrText xml:space="preserve"> MERGEFIELD "ObjNr" </w:instrText>
      </w:r>
      <w:r>
        <w:rPr>
          <w:rFonts w:ascii="Arial" w:hAnsi="Arial" w:cs="Arial"/>
          <w:b/>
          <w:sz w:val="22"/>
          <w:szCs w:val="22"/>
        </w:rPr>
        <w:fldChar w:fldCharType="separate"/>
      </w:r>
      <w:r w:rsidR="00531DEF">
        <w:rPr>
          <w:rFonts w:ascii="Arial" w:hAnsi="Arial" w:cs="Arial"/>
          <w:b/>
          <w:noProof/>
          <w:sz w:val="22"/>
          <w:szCs w:val="22"/>
        </w:rPr>
        <w:t>«ObjNr»</w:t>
      </w:r>
      <w:r>
        <w:rPr>
          <w:rFonts w:ascii="Arial" w:hAnsi="Arial" w:cs="Arial"/>
          <w:b/>
          <w:sz w:val="22"/>
          <w:szCs w:val="22"/>
        </w:rPr>
        <w:fldChar w:fldCharType="end"/>
      </w:r>
      <w:r>
        <w:rPr>
          <w:rFonts w:ascii="Arial" w:hAnsi="Arial" w:cs="Arial"/>
          <w:b/>
          <w:sz w:val="22"/>
          <w:szCs w:val="22"/>
        </w:rPr>
        <w:t>-</w:t>
      </w:r>
      <w:r>
        <w:rPr>
          <w:rFonts w:ascii="Arial" w:hAnsi="Arial" w:cs="Arial"/>
          <w:b/>
          <w:sz w:val="22"/>
          <w:szCs w:val="22"/>
        </w:rPr>
        <w:fldChar w:fldCharType="begin"/>
      </w:r>
      <w:r>
        <w:rPr>
          <w:rFonts w:ascii="Arial" w:hAnsi="Arial" w:cs="Arial"/>
          <w:b/>
          <w:sz w:val="22"/>
          <w:szCs w:val="22"/>
        </w:rPr>
        <w:instrText xml:space="preserve"> MERGEFIELD "ObjBez" </w:instrText>
      </w:r>
      <w:r>
        <w:rPr>
          <w:rFonts w:ascii="Arial" w:hAnsi="Arial" w:cs="Arial"/>
          <w:b/>
          <w:sz w:val="22"/>
          <w:szCs w:val="22"/>
        </w:rPr>
        <w:fldChar w:fldCharType="separate"/>
      </w:r>
      <w:r w:rsidR="00531DEF">
        <w:rPr>
          <w:rFonts w:ascii="Arial" w:hAnsi="Arial" w:cs="Arial"/>
          <w:b/>
          <w:noProof/>
          <w:sz w:val="22"/>
          <w:szCs w:val="22"/>
        </w:rPr>
        <w:t>«ObjBez»</w:t>
      </w:r>
      <w:r>
        <w:rPr>
          <w:rFonts w:ascii="Arial" w:hAnsi="Arial" w:cs="Arial"/>
          <w:b/>
          <w:sz w:val="22"/>
          <w:szCs w:val="22"/>
        </w:rPr>
        <w:fldChar w:fldCharType="end"/>
      </w:r>
    </w:p>
    <w:p w14:paraId="3A228234" w14:textId="76266CE2" w:rsidR="00BD11FA" w:rsidRDefault="00BD11FA" w:rsidP="00F17F7D">
      <w:pPr>
        <w:tabs>
          <w:tab w:val="left" w:pos="2127"/>
          <w:tab w:val="left" w:pos="4962"/>
          <w:tab w:val="left" w:pos="7088"/>
        </w:tabs>
        <w:rPr>
          <w:rFonts w:ascii="Arial" w:hAnsi="Arial" w:cs="Arial"/>
          <w:b/>
          <w:sz w:val="22"/>
          <w:szCs w:val="22"/>
        </w:rPr>
      </w:pPr>
      <w:r>
        <w:rPr>
          <w:rFonts w:ascii="Arial" w:hAnsi="Arial" w:cs="Arial"/>
          <w:b/>
          <w:sz w:val="22"/>
          <w:szCs w:val="22"/>
        </w:rPr>
        <w:t xml:space="preserve">Fläche: </w:t>
      </w:r>
      <w:r>
        <w:rPr>
          <w:rFonts w:ascii="Arial" w:hAnsi="Arial" w:cs="Arial"/>
          <w:b/>
          <w:sz w:val="22"/>
          <w:szCs w:val="22"/>
        </w:rPr>
        <w:fldChar w:fldCharType="begin"/>
      </w:r>
      <w:r>
        <w:rPr>
          <w:rFonts w:ascii="Arial" w:hAnsi="Arial" w:cs="Arial"/>
          <w:b/>
          <w:sz w:val="22"/>
          <w:szCs w:val="22"/>
        </w:rPr>
        <w:instrText xml:space="preserve"> MERGEFIELD FlNr </w:instrText>
      </w:r>
      <w:r>
        <w:rPr>
          <w:rFonts w:ascii="Arial" w:hAnsi="Arial" w:cs="Arial"/>
          <w:b/>
          <w:sz w:val="22"/>
          <w:szCs w:val="22"/>
        </w:rPr>
        <w:fldChar w:fldCharType="separate"/>
      </w:r>
      <w:r w:rsidR="00531DEF">
        <w:rPr>
          <w:rFonts w:ascii="Arial" w:hAnsi="Arial" w:cs="Arial"/>
          <w:b/>
          <w:noProof/>
          <w:sz w:val="22"/>
          <w:szCs w:val="22"/>
        </w:rPr>
        <w:t>«FlNr»</w:t>
      </w:r>
      <w:r>
        <w:rPr>
          <w:rFonts w:ascii="Arial" w:hAnsi="Arial" w:cs="Arial"/>
          <w:b/>
          <w:sz w:val="22"/>
          <w:szCs w:val="22"/>
        </w:rPr>
        <w:fldChar w:fldCharType="end"/>
      </w:r>
      <w:r>
        <w:rPr>
          <w:rFonts w:ascii="Arial" w:hAnsi="Arial" w:cs="Arial"/>
          <w:b/>
          <w:sz w:val="22"/>
          <w:szCs w:val="22"/>
        </w:rPr>
        <w:t>-</w:t>
      </w:r>
      <w:r>
        <w:rPr>
          <w:rFonts w:ascii="Arial" w:hAnsi="Arial" w:cs="Arial"/>
          <w:b/>
          <w:sz w:val="22"/>
          <w:szCs w:val="22"/>
        </w:rPr>
        <w:fldChar w:fldCharType="begin"/>
      </w:r>
      <w:r>
        <w:rPr>
          <w:rFonts w:ascii="Arial" w:hAnsi="Arial" w:cs="Arial"/>
          <w:b/>
          <w:sz w:val="22"/>
          <w:szCs w:val="22"/>
        </w:rPr>
        <w:instrText xml:space="preserve"> MERGEFIELD "FlBez" </w:instrText>
      </w:r>
      <w:r>
        <w:rPr>
          <w:rFonts w:ascii="Arial" w:hAnsi="Arial" w:cs="Arial"/>
          <w:b/>
          <w:sz w:val="22"/>
          <w:szCs w:val="22"/>
        </w:rPr>
        <w:fldChar w:fldCharType="separate"/>
      </w:r>
      <w:r w:rsidR="00531DEF">
        <w:rPr>
          <w:rFonts w:ascii="Arial" w:hAnsi="Arial" w:cs="Arial"/>
          <w:b/>
          <w:noProof/>
          <w:sz w:val="22"/>
          <w:szCs w:val="22"/>
        </w:rPr>
        <w:t>«FlBez»</w:t>
      </w:r>
      <w:r>
        <w:rPr>
          <w:rFonts w:ascii="Arial" w:hAnsi="Arial" w:cs="Arial"/>
          <w:b/>
          <w:sz w:val="22"/>
          <w:szCs w:val="22"/>
        </w:rPr>
        <w:fldChar w:fldCharType="end"/>
      </w:r>
    </w:p>
    <w:p w14:paraId="58E9DE94" w14:textId="72594963" w:rsidR="00A70C5A" w:rsidRPr="007458C5" w:rsidRDefault="002D5542" w:rsidP="00F17F7D">
      <w:pPr>
        <w:tabs>
          <w:tab w:val="left" w:pos="2127"/>
          <w:tab w:val="left" w:pos="4962"/>
          <w:tab w:val="left" w:pos="7088"/>
        </w:tabs>
        <w:rPr>
          <w:rFonts w:ascii="Arial" w:hAnsi="Arial" w:cs="Arial"/>
          <w:sz w:val="22"/>
          <w:szCs w:val="22"/>
        </w:rPr>
      </w:pPr>
      <w:r>
        <w:rPr>
          <w:rFonts w:ascii="Arial" w:hAnsi="Arial" w:cs="Arial"/>
          <w:b/>
          <w:sz w:val="22"/>
          <w:szCs w:val="22"/>
        </w:rPr>
        <w:t>Einberufung der Eigentümerversammlung</w:t>
      </w:r>
    </w:p>
    <w:p w14:paraId="1F0CBDDE" w14:textId="77777777" w:rsidR="003643FA" w:rsidRPr="007458C5" w:rsidRDefault="003643FA" w:rsidP="00F17F7D">
      <w:pPr>
        <w:tabs>
          <w:tab w:val="left" w:pos="2127"/>
          <w:tab w:val="left" w:pos="4962"/>
          <w:tab w:val="left" w:pos="7088"/>
        </w:tabs>
        <w:rPr>
          <w:rFonts w:ascii="Arial" w:hAnsi="Arial" w:cs="Arial"/>
          <w:sz w:val="22"/>
          <w:szCs w:val="22"/>
        </w:rPr>
      </w:pPr>
    </w:p>
    <w:p w14:paraId="46DCA8EB" w14:textId="4C683BF5" w:rsidR="007458C5" w:rsidRDefault="007458C5" w:rsidP="006C143E">
      <w:pPr>
        <w:tabs>
          <w:tab w:val="left" w:pos="2127"/>
          <w:tab w:val="left" w:pos="4962"/>
          <w:tab w:val="left" w:pos="7088"/>
        </w:tabs>
        <w:rPr>
          <w:rFonts w:ascii="Arial" w:hAnsi="Arial" w:cs="Arial"/>
          <w:sz w:val="22"/>
          <w:szCs w:val="22"/>
        </w:rPr>
      </w:pPr>
      <w:r w:rsidRPr="007458C5">
        <w:rPr>
          <w:rFonts w:ascii="Arial" w:hAnsi="Arial" w:cs="Arial"/>
          <w:sz w:val="22"/>
          <w:szCs w:val="22"/>
        </w:rPr>
        <w:fldChar w:fldCharType="begin"/>
      </w:r>
      <w:r w:rsidRPr="007458C5">
        <w:rPr>
          <w:rFonts w:ascii="Arial" w:hAnsi="Arial" w:cs="Arial"/>
          <w:sz w:val="22"/>
          <w:szCs w:val="22"/>
        </w:rPr>
        <w:instrText xml:space="preserve"> MERGEFIELD "EmpfAnredePers1" </w:instrText>
      </w:r>
      <w:r w:rsidRPr="007458C5">
        <w:rPr>
          <w:rFonts w:ascii="Arial" w:hAnsi="Arial" w:cs="Arial"/>
          <w:sz w:val="22"/>
          <w:szCs w:val="22"/>
        </w:rPr>
        <w:fldChar w:fldCharType="separate"/>
      </w:r>
      <w:r w:rsidR="00531DEF">
        <w:rPr>
          <w:rFonts w:ascii="Arial" w:hAnsi="Arial" w:cs="Arial"/>
          <w:noProof/>
          <w:sz w:val="22"/>
          <w:szCs w:val="22"/>
        </w:rPr>
        <w:t>«EmpfAnredePers1»</w:t>
      </w:r>
      <w:r w:rsidRPr="007458C5">
        <w:rPr>
          <w:rFonts w:ascii="Arial" w:hAnsi="Arial" w:cs="Arial"/>
          <w:sz w:val="22"/>
          <w:szCs w:val="22"/>
        </w:rPr>
        <w:fldChar w:fldCharType="end"/>
      </w:r>
    </w:p>
    <w:p w14:paraId="1A490CD9" w14:textId="161E1B00" w:rsidR="00983DFB" w:rsidRPr="007458C5" w:rsidRDefault="007458C5" w:rsidP="006C143E">
      <w:pPr>
        <w:tabs>
          <w:tab w:val="left" w:pos="2127"/>
          <w:tab w:val="left" w:pos="4962"/>
          <w:tab w:val="left" w:pos="7088"/>
        </w:tabs>
        <w:rPr>
          <w:rFonts w:ascii="Arial" w:eastAsia="Calibri" w:hAnsi="Arial" w:cs="Arial"/>
          <w:sz w:val="22"/>
          <w:szCs w:val="22"/>
          <w:lang w:eastAsia="en-US"/>
        </w:rPr>
      </w:pPr>
      <w:r w:rsidRPr="007458C5">
        <w:rPr>
          <w:rFonts w:ascii="Arial" w:hAnsi="Arial" w:cs="Arial"/>
          <w:sz w:val="22"/>
          <w:szCs w:val="22"/>
        </w:rPr>
        <w:fldChar w:fldCharType="begin"/>
      </w:r>
      <w:r w:rsidRPr="007458C5">
        <w:rPr>
          <w:rFonts w:ascii="Arial" w:hAnsi="Arial" w:cs="Arial"/>
          <w:sz w:val="22"/>
          <w:szCs w:val="22"/>
        </w:rPr>
        <w:instrText xml:space="preserve"> MERGEFIELD "EmpfAnredePers2" </w:instrText>
      </w:r>
      <w:r w:rsidRPr="007458C5">
        <w:rPr>
          <w:rFonts w:ascii="Arial" w:hAnsi="Arial" w:cs="Arial"/>
          <w:sz w:val="22"/>
          <w:szCs w:val="22"/>
        </w:rPr>
        <w:fldChar w:fldCharType="separate"/>
      </w:r>
      <w:r w:rsidR="00531DEF">
        <w:rPr>
          <w:rFonts w:ascii="Arial" w:hAnsi="Arial" w:cs="Arial"/>
          <w:noProof/>
          <w:sz w:val="22"/>
          <w:szCs w:val="22"/>
        </w:rPr>
        <w:t>«EmpfAnredePers2»</w:t>
      </w:r>
      <w:r w:rsidRPr="007458C5">
        <w:rPr>
          <w:rFonts w:ascii="Arial" w:hAnsi="Arial" w:cs="Arial"/>
          <w:sz w:val="22"/>
          <w:szCs w:val="22"/>
        </w:rPr>
        <w:fldChar w:fldCharType="end"/>
      </w:r>
    </w:p>
    <w:p w14:paraId="7F7EB3A0" w14:textId="77777777" w:rsidR="009824E5" w:rsidRPr="007458C5" w:rsidRDefault="009824E5" w:rsidP="003B55F5">
      <w:pPr>
        <w:rPr>
          <w:rFonts w:ascii="Arial" w:eastAsia="Calibri" w:hAnsi="Arial" w:cs="Arial"/>
          <w:sz w:val="22"/>
          <w:szCs w:val="22"/>
          <w:lang w:eastAsia="en-US"/>
        </w:rPr>
      </w:pPr>
    </w:p>
    <w:p w14:paraId="3ABDF650" w14:textId="1D19D1DA" w:rsidR="00EE21A1" w:rsidRPr="00EE21A1" w:rsidRDefault="002D5542" w:rsidP="00EE21A1">
      <w:pPr>
        <w:rPr>
          <w:rFonts w:ascii="Arial" w:eastAsia="Calibri" w:hAnsi="Arial" w:cs="Arial"/>
          <w:sz w:val="22"/>
          <w:szCs w:val="22"/>
          <w:lang w:eastAsia="en-US"/>
        </w:rPr>
      </w:pPr>
      <w:r>
        <w:rPr>
          <w:rFonts w:ascii="Arial" w:eastAsia="Calibri" w:hAnsi="Arial" w:cs="Arial"/>
          <w:sz w:val="22"/>
          <w:szCs w:val="22"/>
          <w:lang w:eastAsia="en-US"/>
        </w:rPr>
        <w:t>wir berufen für</w:t>
      </w:r>
    </w:p>
    <w:p w14:paraId="322423EA" w14:textId="77777777" w:rsidR="0018142A" w:rsidRDefault="0018142A" w:rsidP="003B5B10">
      <w:pPr>
        <w:rPr>
          <w:rFonts w:ascii="Arial" w:eastAsia="Calibri" w:hAnsi="Arial" w:cs="Arial"/>
          <w:b/>
          <w:sz w:val="22"/>
          <w:szCs w:val="22"/>
          <w:lang w:eastAsia="en-US"/>
        </w:rPr>
      </w:pPr>
    </w:p>
    <w:p w14:paraId="5F0C5C56" w14:textId="66DA111C" w:rsidR="003B5B10" w:rsidRPr="003B5B10" w:rsidRDefault="0018142A" w:rsidP="003B5B10">
      <w:pPr>
        <w:rPr>
          <w:rFonts w:ascii="Arial" w:eastAsia="Calibri" w:hAnsi="Arial" w:cs="Arial"/>
          <w:b/>
          <w:sz w:val="22"/>
          <w:szCs w:val="22"/>
          <w:lang w:eastAsia="en-US"/>
        </w:rPr>
      </w:pPr>
      <w:r>
        <w:rPr>
          <w:rFonts w:ascii="Arial" w:eastAsia="Calibri" w:hAnsi="Arial" w:cs="Arial"/>
          <w:b/>
          <w:sz w:val="22"/>
          <w:szCs w:val="22"/>
          <w:lang w:eastAsia="en-US"/>
        </w:rPr>
        <w:t>Donnerstag</w:t>
      </w:r>
      <w:r w:rsidR="00A2419C">
        <w:rPr>
          <w:rFonts w:ascii="Arial" w:eastAsia="Calibri" w:hAnsi="Arial" w:cs="Arial"/>
          <w:b/>
          <w:sz w:val="22"/>
          <w:szCs w:val="22"/>
          <w:lang w:eastAsia="en-US"/>
        </w:rPr>
        <w:t>,</w:t>
      </w:r>
      <w:r w:rsidR="003B5B10" w:rsidRPr="003B5B10">
        <w:rPr>
          <w:rFonts w:ascii="Arial" w:eastAsia="Calibri" w:hAnsi="Arial" w:cs="Arial"/>
          <w:b/>
          <w:sz w:val="22"/>
          <w:szCs w:val="22"/>
          <w:lang w:eastAsia="en-US"/>
        </w:rPr>
        <w:t xml:space="preserve"> </w:t>
      </w:r>
      <w:r w:rsidR="00F72FB3">
        <w:rPr>
          <w:rFonts w:ascii="Arial" w:eastAsia="Calibri" w:hAnsi="Arial" w:cs="Arial"/>
          <w:b/>
          <w:sz w:val="22"/>
          <w:szCs w:val="22"/>
          <w:lang w:eastAsia="en-US"/>
        </w:rPr>
        <w:t xml:space="preserve">den </w:t>
      </w:r>
      <w:r>
        <w:rPr>
          <w:rFonts w:ascii="Arial" w:eastAsia="Calibri" w:hAnsi="Arial" w:cs="Arial"/>
          <w:b/>
          <w:sz w:val="22"/>
          <w:szCs w:val="22"/>
          <w:lang w:eastAsia="en-US"/>
        </w:rPr>
        <w:t>18</w:t>
      </w:r>
      <w:r w:rsidR="00C65A9B">
        <w:rPr>
          <w:rFonts w:ascii="Arial" w:eastAsia="Calibri" w:hAnsi="Arial" w:cs="Arial"/>
          <w:b/>
          <w:sz w:val="22"/>
          <w:szCs w:val="22"/>
          <w:lang w:eastAsia="en-US"/>
        </w:rPr>
        <w:t xml:space="preserve">. Dezember </w:t>
      </w:r>
      <w:r w:rsidR="007A2261">
        <w:rPr>
          <w:rFonts w:ascii="Arial" w:eastAsia="Calibri" w:hAnsi="Arial" w:cs="Arial"/>
          <w:b/>
          <w:sz w:val="22"/>
          <w:szCs w:val="22"/>
          <w:lang w:eastAsia="en-US"/>
        </w:rPr>
        <w:t xml:space="preserve">2025 </w:t>
      </w:r>
      <w:r w:rsidR="002D5542">
        <w:rPr>
          <w:rFonts w:ascii="Arial" w:eastAsia="Calibri" w:hAnsi="Arial" w:cs="Arial"/>
          <w:b/>
          <w:sz w:val="22"/>
          <w:szCs w:val="22"/>
          <w:lang w:eastAsia="en-US"/>
        </w:rPr>
        <w:t xml:space="preserve">um </w:t>
      </w:r>
      <w:r>
        <w:rPr>
          <w:rFonts w:ascii="Arial" w:eastAsia="Calibri" w:hAnsi="Arial" w:cs="Arial"/>
          <w:b/>
          <w:sz w:val="22"/>
          <w:szCs w:val="22"/>
          <w:lang w:eastAsia="en-US"/>
        </w:rPr>
        <w:t>16.00</w:t>
      </w:r>
      <w:r w:rsidR="002D5542">
        <w:rPr>
          <w:rFonts w:ascii="Arial" w:eastAsia="Calibri" w:hAnsi="Arial" w:cs="Arial"/>
          <w:b/>
          <w:sz w:val="22"/>
          <w:szCs w:val="22"/>
          <w:lang w:eastAsia="en-US"/>
        </w:rPr>
        <w:t xml:space="preserve"> </w:t>
      </w:r>
      <w:r w:rsidR="00BB27FA">
        <w:rPr>
          <w:rFonts w:ascii="Arial" w:eastAsia="Calibri" w:hAnsi="Arial" w:cs="Arial"/>
          <w:b/>
          <w:sz w:val="22"/>
          <w:szCs w:val="22"/>
          <w:lang w:eastAsia="en-US"/>
        </w:rPr>
        <w:t xml:space="preserve">Uhr </w:t>
      </w:r>
    </w:p>
    <w:p w14:paraId="5D96D2A4" w14:textId="77777777" w:rsidR="003B5B10" w:rsidRDefault="003B5B10" w:rsidP="003B5B10">
      <w:pPr>
        <w:rPr>
          <w:rFonts w:ascii="Arial" w:eastAsia="Calibri" w:hAnsi="Arial" w:cs="Arial"/>
          <w:b/>
          <w:sz w:val="22"/>
          <w:szCs w:val="22"/>
          <w:lang w:eastAsia="en-US"/>
        </w:rPr>
      </w:pPr>
    </w:p>
    <w:p w14:paraId="3D2F12D2" w14:textId="11034001" w:rsidR="00EE21A1" w:rsidRDefault="002D5542" w:rsidP="003D5A8F">
      <w:pPr>
        <w:rPr>
          <w:rFonts w:ascii="Arial" w:eastAsia="Calibri" w:hAnsi="Arial" w:cs="Arial"/>
          <w:sz w:val="22"/>
          <w:szCs w:val="22"/>
          <w:lang w:eastAsia="en-US"/>
        </w:rPr>
      </w:pPr>
      <w:r>
        <w:rPr>
          <w:rFonts w:ascii="Arial" w:eastAsia="Calibri" w:hAnsi="Arial" w:cs="Arial"/>
          <w:bCs/>
          <w:sz w:val="22"/>
          <w:szCs w:val="22"/>
          <w:lang w:eastAsia="en-US"/>
        </w:rPr>
        <w:t xml:space="preserve">eine ordentliche Eigentümerversammlung ein. Die Versammlung findet </w:t>
      </w:r>
      <w:r w:rsidR="0018142A">
        <w:rPr>
          <w:rFonts w:ascii="Arial" w:eastAsia="Calibri" w:hAnsi="Arial" w:cs="Arial"/>
          <w:bCs/>
          <w:sz w:val="22"/>
          <w:szCs w:val="22"/>
          <w:lang w:eastAsia="en-US"/>
        </w:rPr>
        <w:t>im Achat Hotel Offenbach, Ernst-Griesheimer-Platz 7 in 63071 Offenbach</w:t>
      </w:r>
      <w:r w:rsidR="00613CF6">
        <w:rPr>
          <w:rFonts w:ascii="Arial" w:eastAsia="Calibri" w:hAnsi="Arial" w:cs="Arial"/>
          <w:bCs/>
          <w:sz w:val="22"/>
          <w:szCs w:val="22"/>
          <w:lang w:eastAsia="en-US"/>
        </w:rPr>
        <w:t xml:space="preserve"> </w:t>
      </w:r>
      <w:r w:rsidR="009E4CEA">
        <w:rPr>
          <w:rFonts w:ascii="Arial" w:eastAsia="Calibri" w:hAnsi="Arial" w:cs="Arial"/>
          <w:bCs/>
          <w:sz w:val="22"/>
          <w:szCs w:val="22"/>
          <w:lang w:eastAsia="en-US"/>
        </w:rPr>
        <w:t>statt.</w:t>
      </w:r>
    </w:p>
    <w:p w14:paraId="1B031BD2" w14:textId="74698D52" w:rsidR="00880682" w:rsidRDefault="00880682" w:rsidP="003D5A8F">
      <w:pPr>
        <w:rPr>
          <w:rFonts w:ascii="Arial" w:eastAsia="Calibri" w:hAnsi="Arial" w:cs="Arial"/>
          <w:sz w:val="22"/>
          <w:szCs w:val="22"/>
          <w:lang w:eastAsia="en-US"/>
        </w:rPr>
      </w:pPr>
    </w:p>
    <w:p w14:paraId="3A650521" w14:textId="5AE68591" w:rsidR="00613CF6" w:rsidRDefault="00613CF6" w:rsidP="003D5A8F">
      <w:pPr>
        <w:rPr>
          <w:rFonts w:ascii="Arial" w:eastAsia="Calibri" w:hAnsi="Arial" w:cs="Arial"/>
          <w:sz w:val="22"/>
          <w:szCs w:val="22"/>
          <w:lang w:eastAsia="en-US"/>
        </w:rPr>
      </w:pPr>
      <w:r>
        <w:rPr>
          <w:rFonts w:ascii="Arial" w:eastAsia="Calibri" w:hAnsi="Arial" w:cs="Arial"/>
          <w:sz w:val="22"/>
          <w:szCs w:val="22"/>
          <w:lang w:eastAsia="en-US"/>
        </w:rPr>
        <w:t>Tagesordnung:</w:t>
      </w:r>
    </w:p>
    <w:p w14:paraId="62B82C0C" w14:textId="3F12C193" w:rsidR="00613CF6" w:rsidRDefault="00613CF6" w:rsidP="00613CF6">
      <w:pPr>
        <w:numPr>
          <w:ilvl w:val="0"/>
          <w:numId w:val="18"/>
        </w:numPr>
        <w:rPr>
          <w:rFonts w:ascii="Arial" w:eastAsia="Calibri" w:hAnsi="Arial" w:cs="Arial"/>
          <w:sz w:val="22"/>
          <w:szCs w:val="22"/>
          <w:lang w:eastAsia="en-US"/>
        </w:rPr>
      </w:pPr>
      <w:r>
        <w:rPr>
          <w:rFonts w:ascii="Arial" w:eastAsia="Calibri" w:hAnsi="Arial" w:cs="Arial"/>
          <w:sz w:val="22"/>
          <w:szCs w:val="22"/>
          <w:lang w:eastAsia="en-US"/>
        </w:rPr>
        <w:t>Beschlussfassung über die Jahresabrechnung 2024</w:t>
      </w:r>
    </w:p>
    <w:p w14:paraId="03106EAC" w14:textId="162551DD" w:rsidR="00613CF6" w:rsidRDefault="00613CF6" w:rsidP="00613CF6">
      <w:pPr>
        <w:numPr>
          <w:ilvl w:val="0"/>
          <w:numId w:val="18"/>
        </w:numPr>
        <w:rPr>
          <w:rFonts w:ascii="Arial" w:eastAsia="Calibri" w:hAnsi="Arial" w:cs="Arial"/>
          <w:sz w:val="22"/>
          <w:szCs w:val="22"/>
          <w:lang w:eastAsia="en-US"/>
        </w:rPr>
      </w:pPr>
      <w:r>
        <w:rPr>
          <w:rFonts w:ascii="Arial" w:eastAsia="Calibri" w:hAnsi="Arial" w:cs="Arial"/>
          <w:sz w:val="22"/>
          <w:szCs w:val="22"/>
          <w:lang w:eastAsia="en-US"/>
        </w:rPr>
        <w:t>Beschlussfassung über den Wirtschaftsplan 2026</w:t>
      </w:r>
    </w:p>
    <w:p w14:paraId="25EEBC06" w14:textId="41DEBD41" w:rsidR="00613CF6" w:rsidRDefault="00EE52ED" w:rsidP="00613CF6">
      <w:pPr>
        <w:numPr>
          <w:ilvl w:val="0"/>
          <w:numId w:val="18"/>
        </w:numPr>
        <w:rPr>
          <w:rFonts w:ascii="Arial" w:eastAsia="Calibri" w:hAnsi="Arial" w:cs="Arial"/>
          <w:sz w:val="22"/>
          <w:szCs w:val="22"/>
          <w:lang w:eastAsia="en-US"/>
        </w:rPr>
      </w:pPr>
      <w:r>
        <w:rPr>
          <w:rFonts w:ascii="Arial" w:eastAsia="Calibri" w:hAnsi="Arial" w:cs="Arial"/>
          <w:sz w:val="22"/>
          <w:szCs w:val="22"/>
          <w:lang w:eastAsia="en-US"/>
        </w:rPr>
        <w:t xml:space="preserve">Beschlussfassung über die </w:t>
      </w:r>
      <w:r w:rsidR="0018142A">
        <w:rPr>
          <w:rFonts w:ascii="Arial" w:eastAsia="Calibri" w:hAnsi="Arial" w:cs="Arial"/>
          <w:sz w:val="22"/>
          <w:szCs w:val="22"/>
          <w:lang w:eastAsia="en-US"/>
        </w:rPr>
        <w:t>Bestellung des Verwalters</w:t>
      </w:r>
    </w:p>
    <w:p w14:paraId="15D65B05" w14:textId="6FE5F6D2" w:rsidR="00EE52ED" w:rsidRDefault="0018142A" w:rsidP="00613CF6">
      <w:pPr>
        <w:numPr>
          <w:ilvl w:val="0"/>
          <w:numId w:val="18"/>
        </w:numPr>
        <w:rPr>
          <w:rFonts w:ascii="Arial" w:eastAsia="Calibri" w:hAnsi="Arial" w:cs="Arial"/>
          <w:sz w:val="22"/>
          <w:szCs w:val="22"/>
          <w:lang w:eastAsia="en-US"/>
        </w:rPr>
      </w:pPr>
      <w:r>
        <w:rPr>
          <w:rFonts w:ascii="Arial" w:eastAsia="Calibri" w:hAnsi="Arial" w:cs="Arial"/>
          <w:sz w:val="22"/>
          <w:szCs w:val="22"/>
          <w:lang w:eastAsia="en-US"/>
        </w:rPr>
        <w:t>Beschlussfassung über die Verlegung eines Leerrohres zur späteren Elektrifizierung der Stellplätze</w:t>
      </w:r>
    </w:p>
    <w:p w14:paraId="303ABE9E" w14:textId="77777777" w:rsidR="00613CF6" w:rsidRDefault="00613CF6" w:rsidP="00EE52ED">
      <w:pPr>
        <w:ind w:left="360"/>
        <w:rPr>
          <w:rFonts w:ascii="Arial" w:eastAsia="Calibri" w:hAnsi="Arial" w:cs="Arial"/>
          <w:sz w:val="22"/>
          <w:szCs w:val="22"/>
          <w:lang w:eastAsia="en-US"/>
        </w:rPr>
      </w:pPr>
    </w:p>
    <w:p w14:paraId="32804EA1" w14:textId="691C1CD9" w:rsidR="00880682" w:rsidRPr="0034446C" w:rsidRDefault="007A2261" w:rsidP="003D5A8F">
      <w:pPr>
        <w:rPr>
          <w:rFonts w:ascii="Arial" w:eastAsia="Calibri" w:hAnsi="Arial" w:cs="Arial"/>
          <w:b/>
          <w:bCs/>
          <w:sz w:val="22"/>
          <w:szCs w:val="22"/>
          <w:lang w:eastAsia="en-US"/>
        </w:rPr>
      </w:pPr>
      <w:r>
        <w:rPr>
          <w:rFonts w:ascii="Arial" w:eastAsia="Calibri" w:hAnsi="Arial" w:cs="Arial"/>
          <w:b/>
          <w:bCs/>
          <w:sz w:val="22"/>
          <w:szCs w:val="22"/>
          <w:lang w:eastAsia="en-US"/>
        </w:rPr>
        <w:t xml:space="preserve">Die Tagesordnung können Sie im Serviceportal </w:t>
      </w:r>
      <w:hyperlink r:id="rId9" w:history="1">
        <w:r w:rsidRPr="009100AE">
          <w:rPr>
            <w:rStyle w:val="Hyperlink"/>
            <w:rFonts w:ascii="Arial" w:eastAsia="Calibri" w:hAnsi="Arial" w:cs="Arial"/>
            <w:b/>
            <w:bCs/>
            <w:sz w:val="22"/>
            <w:szCs w:val="22"/>
            <w:lang w:eastAsia="en-US"/>
          </w:rPr>
          <w:t>www.casavi.de</w:t>
        </w:r>
      </w:hyperlink>
      <w:r>
        <w:rPr>
          <w:rFonts w:ascii="Arial" w:eastAsia="Calibri" w:hAnsi="Arial" w:cs="Arial"/>
          <w:b/>
          <w:bCs/>
          <w:sz w:val="22"/>
          <w:szCs w:val="22"/>
          <w:lang w:eastAsia="en-US"/>
        </w:rPr>
        <w:t xml:space="preserve"> abrufen. </w:t>
      </w:r>
      <w:r w:rsidR="00880682" w:rsidRPr="0034446C">
        <w:rPr>
          <w:rFonts w:ascii="Arial" w:eastAsia="Calibri" w:hAnsi="Arial" w:cs="Arial"/>
          <w:b/>
          <w:bCs/>
          <w:sz w:val="22"/>
          <w:szCs w:val="22"/>
          <w:lang w:eastAsia="en-US"/>
        </w:rPr>
        <w:t>Sofern die Einladungsunterlagen Entwürfe von Beschlusstexten enthalten, handelt es sich hierbei ausdrücklich um Vorschläge zu einer möglichen Beschlussfassung. Den Wohnungseigentümern steht es im Rahmen der Eigentümerversammlung frei, diese Beschlussvorlage zu übernehmen, zu ändern oder gänzlich zu verwerfen.</w:t>
      </w:r>
    </w:p>
    <w:p w14:paraId="49A72AE6" w14:textId="77777777" w:rsidR="00EE21A1" w:rsidRDefault="00EE21A1" w:rsidP="00EE21A1">
      <w:pPr>
        <w:rPr>
          <w:rFonts w:ascii="Arial" w:eastAsia="Calibri" w:hAnsi="Arial" w:cs="Arial"/>
          <w:sz w:val="22"/>
          <w:szCs w:val="22"/>
          <w:lang w:eastAsia="en-US"/>
        </w:rPr>
      </w:pPr>
    </w:p>
    <w:p w14:paraId="2D259DF6" w14:textId="77777777" w:rsidR="007458C5" w:rsidRPr="007458C5" w:rsidRDefault="007458C5" w:rsidP="003B55F5">
      <w:pPr>
        <w:rPr>
          <w:rFonts w:ascii="Arial" w:eastAsia="Calibri" w:hAnsi="Arial" w:cs="Arial"/>
          <w:sz w:val="22"/>
          <w:szCs w:val="22"/>
          <w:lang w:eastAsia="en-US"/>
        </w:rPr>
      </w:pPr>
      <w:r>
        <w:rPr>
          <w:rFonts w:ascii="Arial" w:eastAsia="Calibri" w:hAnsi="Arial" w:cs="Arial"/>
          <w:sz w:val="22"/>
          <w:szCs w:val="22"/>
          <w:lang w:eastAsia="en-US"/>
        </w:rPr>
        <w:t>Für Rückfragen stehen wir Ihnen gerne zur Verfügung.</w:t>
      </w:r>
    </w:p>
    <w:p w14:paraId="1729A922" w14:textId="77777777" w:rsidR="00983DFB" w:rsidRPr="007458C5" w:rsidRDefault="00983DFB" w:rsidP="003B55F5">
      <w:pPr>
        <w:rPr>
          <w:rFonts w:ascii="Arial" w:hAnsi="Arial" w:cs="Arial"/>
          <w:sz w:val="22"/>
          <w:szCs w:val="22"/>
        </w:rPr>
      </w:pPr>
    </w:p>
    <w:p w14:paraId="344A2AC2" w14:textId="77777777" w:rsidR="003B55F5" w:rsidRPr="007458C5" w:rsidRDefault="003B55F5" w:rsidP="003B55F5">
      <w:pPr>
        <w:rPr>
          <w:rFonts w:ascii="Arial" w:hAnsi="Arial" w:cs="Arial"/>
          <w:sz w:val="22"/>
          <w:szCs w:val="22"/>
        </w:rPr>
      </w:pPr>
      <w:r w:rsidRPr="007458C5">
        <w:rPr>
          <w:rFonts w:ascii="Arial" w:hAnsi="Arial" w:cs="Arial"/>
          <w:sz w:val="22"/>
          <w:szCs w:val="22"/>
        </w:rPr>
        <w:t>Mit freundlichen Grüßen</w:t>
      </w:r>
    </w:p>
    <w:p w14:paraId="1C57312A" w14:textId="77777777" w:rsidR="00E77E25" w:rsidRPr="007458C5" w:rsidRDefault="00E77E25" w:rsidP="003B55F5">
      <w:pPr>
        <w:rPr>
          <w:rFonts w:ascii="Arial" w:hAnsi="Arial" w:cs="Arial"/>
          <w:sz w:val="22"/>
          <w:szCs w:val="22"/>
        </w:rPr>
      </w:pPr>
    </w:p>
    <w:p w14:paraId="5805E62F" w14:textId="77777777" w:rsidR="003B55F5" w:rsidRPr="007458C5" w:rsidRDefault="003B55F5" w:rsidP="003B55F5">
      <w:pPr>
        <w:rPr>
          <w:rFonts w:ascii="Arial" w:hAnsi="Arial" w:cs="Arial"/>
          <w:sz w:val="22"/>
          <w:szCs w:val="22"/>
        </w:rPr>
      </w:pPr>
      <w:r w:rsidRPr="007458C5">
        <w:rPr>
          <w:rFonts w:ascii="Arial" w:hAnsi="Arial" w:cs="Arial"/>
          <w:sz w:val="22"/>
          <w:szCs w:val="22"/>
        </w:rPr>
        <w:t>Demme Immobilien Verwaltung GmbH</w:t>
      </w:r>
    </w:p>
    <w:p w14:paraId="755C6F50" w14:textId="77777777" w:rsidR="00314952" w:rsidRDefault="00314952" w:rsidP="00314952">
      <w:pPr>
        <w:tabs>
          <w:tab w:val="left" w:pos="1080"/>
        </w:tabs>
        <w:rPr>
          <w:rFonts w:ascii="Arial" w:hAnsi="Arial" w:cs="Arial"/>
          <w:sz w:val="22"/>
          <w:szCs w:val="22"/>
        </w:rPr>
      </w:pPr>
    </w:p>
    <w:p w14:paraId="762752E2" w14:textId="035D5A1A" w:rsidR="00EE21A1" w:rsidRDefault="00314952" w:rsidP="00314952">
      <w:pPr>
        <w:tabs>
          <w:tab w:val="left" w:pos="1080"/>
        </w:tabs>
        <w:rPr>
          <w:rFonts w:ascii="Arial" w:hAnsi="Arial" w:cs="Arial"/>
          <w:sz w:val="22"/>
          <w:szCs w:val="22"/>
        </w:rPr>
      </w:pPr>
      <w:r>
        <w:rPr>
          <w:rFonts w:ascii="Arial" w:hAnsi="Arial" w:cs="Arial"/>
          <w:sz w:val="22"/>
          <w:szCs w:val="22"/>
        </w:rPr>
        <w:t xml:space="preserve">gez. </w:t>
      </w:r>
      <w:r w:rsidR="004F1546">
        <w:rPr>
          <w:rFonts w:ascii="Arial" w:hAnsi="Arial" w:cs="Arial"/>
          <w:sz w:val="22"/>
          <w:szCs w:val="22"/>
        </w:rPr>
        <w:fldChar w:fldCharType="begin"/>
      </w:r>
      <w:r w:rsidR="004F1546">
        <w:rPr>
          <w:rFonts w:ascii="Arial" w:hAnsi="Arial" w:cs="Arial"/>
          <w:sz w:val="22"/>
          <w:szCs w:val="22"/>
        </w:rPr>
        <w:instrText xml:space="preserve"> MERGEFIELD "UserVorname" </w:instrText>
      </w:r>
      <w:r w:rsidR="004F1546">
        <w:rPr>
          <w:rFonts w:ascii="Arial" w:hAnsi="Arial" w:cs="Arial"/>
          <w:sz w:val="22"/>
          <w:szCs w:val="22"/>
        </w:rPr>
        <w:fldChar w:fldCharType="separate"/>
      </w:r>
      <w:r w:rsidR="00531DEF">
        <w:rPr>
          <w:rFonts w:ascii="Arial" w:hAnsi="Arial" w:cs="Arial"/>
          <w:noProof/>
          <w:sz w:val="22"/>
          <w:szCs w:val="22"/>
        </w:rPr>
        <w:t>«UserVorname»</w:t>
      </w:r>
      <w:r w:rsidR="004F1546">
        <w:rPr>
          <w:rFonts w:ascii="Arial" w:hAnsi="Arial" w:cs="Arial"/>
          <w:sz w:val="22"/>
          <w:szCs w:val="22"/>
        </w:rPr>
        <w:fldChar w:fldCharType="end"/>
      </w:r>
      <w:r w:rsidR="004F1546">
        <w:rPr>
          <w:rFonts w:ascii="Arial" w:hAnsi="Arial" w:cs="Arial"/>
          <w:sz w:val="22"/>
          <w:szCs w:val="22"/>
        </w:rPr>
        <w:t xml:space="preserve"> </w:t>
      </w:r>
      <w:r w:rsidR="004F1546">
        <w:rPr>
          <w:rFonts w:ascii="Arial" w:hAnsi="Arial" w:cs="Arial"/>
          <w:sz w:val="22"/>
          <w:szCs w:val="22"/>
        </w:rPr>
        <w:fldChar w:fldCharType="begin"/>
      </w:r>
      <w:r w:rsidR="004F1546">
        <w:rPr>
          <w:rFonts w:ascii="Arial" w:hAnsi="Arial" w:cs="Arial"/>
          <w:sz w:val="22"/>
          <w:szCs w:val="22"/>
        </w:rPr>
        <w:instrText xml:space="preserve"> MERGEFIELD "UserNachname" </w:instrText>
      </w:r>
      <w:r w:rsidR="004F1546">
        <w:rPr>
          <w:rFonts w:ascii="Arial" w:hAnsi="Arial" w:cs="Arial"/>
          <w:sz w:val="22"/>
          <w:szCs w:val="22"/>
        </w:rPr>
        <w:fldChar w:fldCharType="separate"/>
      </w:r>
      <w:r w:rsidR="00531DEF">
        <w:rPr>
          <w:rFonts w:ascii="Arial" w:hAnsi="Arial" w:cs="Arial"/>
          <w:noProof/>
          <w:sz w:val="22"/>
          <w:szCs w:val="22"/>
        </w:rPr>
        <w:t>«UserNachname»</w:t>
      </w:r>
      <w:r w:rsidR="004F1546">
        <w:rPr>
          <w:rFonts w:ascii="Arial" w:hAnsi="Arial" w:cs="Arial"/>
          <w:sz w:val="22"/>
          <w:szCs w:val="22"/>
        </w:rPr>
        <w:fldChar w:fldCharType="end"/>
      </w:r>
    </w:p>
    <w:p w14:paraId="5DA3ADFF" w14:textId="77777777" w:rsidR="00EE21A1" w:rsidRPr="00C56E03" w:rsidRDefault="00EE21A1" w:rsidP="00EE21A1">
      <w:pPr>
        <w:tabs>
          <w:tab w:val="left" w:pos="1080"/>
        </w:tabs>
        <w:rPr>
          <w:rFonts w:ascii="Arial" w:hAnsi="Arial" w:cs="Arial"/>
          <w:b/>
          <w:sz w:val="32"/>
          <w:szCs w:val="32"/>
          <w:u w:val="single"/>
        </w:rPr>
      </w:pPr>
      <w:r>
        <w:rPr>
          <w:rFonts w:ascii="Arial" w:hAnsi="Arial" w:cs="Arial"/>
          <w:sz w:val="22"/>
          <w:szCs w:val="22"/>
        </w:rPr>
        <w:br w:type="page"/>
      </w:r>
      <w:r w:rsidRPr="00C56E03">
        <w:rPr>
          <w:rFonts w:ascii="Arial" w:hAnsi="Arial" w:cs="Arial"/>
          <w:b/>
          <w:sz w:val="32"/>
          <w:szCs w:val="32"/>
          <w:u w:val="single"/>
        </w:rPr>
        <w:lastRenderedPageBreak/>
        <w:t>Vertretungsvollmacht</w:t>
      </w:r>
    </w:p>
    <w:p w14:paraId="6B570040" w14:textId="77777777" w:rsidR="00EE21A1" w:rsidRPr="00EE21A1" w:rsidRDefault="00EE21A1" w:rsidP="00EE21A1">
      <w:pPr>
        <w:tabs>
          <w:tab w:val="left" w:pos="1080"/>
        </w:tabs>
        <w:rPr>
          <w:rFonts w:ascii="Arial" w:hAnsi="Arial" w:cs="Arial"/>
          <w:sz w:val="22"/>
          <w:szCs w:val="22"/>
        </w:rPr>
      </w:pPr>
    </w:p>
    <w:p w14:paraId="03B197AE" w14:textId="77777777" w:rsidR="00EE21A1" w:rsidRPr="00EE21A1" w:rsidRDefault="00EE21A1" w:rsidP="00EE21A1">
      <w:pPr>
        <w:tabs>
          <w:tab w:val="left" w:pos="1080"/>
        </w:tabs>
        <w:rPr>
          <w:rFonts w:ascii="Arial" w:hAnsi="Arial" w:cs="Arial"/>
          <w:sz w:val="22"/>
          <w:szCs w:val="22"/>
        </w:rPr>
      </w:pPr>
      <w:r w:rsidRPr="00EE21A1">
        <w:rPr>
          <w:rFonts w:ascii="Arial" w:hAnsi="Arial" w:cs="Arial"/>
          <w:sz w:val="22"/>
          <w:szCs w:val="22"/>
        </w:rPr>
        <w:t>Hiermit bevollmächtige ich</w:t>
      </w:r>
    </w:p>
    <w:p w14:paraId="4F14AE93" w14:textId="77777777" w:rsidR="00EE21A1" w:rsidRPr="00EE21A1" w:rsidRDefault="00EE21A1" w:rsidP="00EE21A1">
      <w:pPr>
        <w:tabs>
          <w:tab w:val="left" w:pos="1080"/>
        </w:tabs>
        <w:rPr>
          <w:rFonts w:ascii="Arial" w:hAnsi="Arial" w:cs="Arial"/>
          <w:sz w:val="22"/>
          <w:szCs w:val="22"/>
        </w:rPr>
      </w:pPr>
    </w:p>
    <w:p w14:paraId="677A185D" w14:textId="39C16321" w:rsidR="00647D32" w:rsidRDefault="00647D32" w:rsidP="00EE21A1">
      <w:pPr>
        <w:tabs>
          <w:tab w:val="left" w:pos="1080"/>
        </w:tabs>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EmpfAnsZeile1 </w:instrText>
      </w:r>
      <w:r>
        <w:rPr>
          <w:rFonts w:ascii="Arial" w:hAnsi="Arial" w:cs="Arial"/>
          <w:sz w:val="22"/>
          <w:szCs w:val="22"/>
        </w:rPr>
        <w:fldChar w:fldCharType="separate"/>
      </w:r>
      <w:r w:rsidR="00531DEF">
        <w:rPr>
          <w:rFonts w:ascii="Arial" w:hAnsi="Arial" w:cs="Arial"/>
          <w:noProof/>
          <w:sz w:val="22"/>
          <w:szCs w:val="22"/>
        </w:rPr>
        <w:t>«EmpfAnsZeile1»</w:t>
      </w:r>
      <w:r>
        <w:rPr>
          <w:rFonts w:ascii="Arial" w:hAnsi="Arial" w:cs="Arial"/>
          <w:sz w:val="22"/>
          <w:szCs w:val="22"/>
        </w:rPr>
        <w:fldChar w:fldCharType="end"/>
      </w:r>
    </w:p>
    <w:p w14:paraId="52059541" w14:textId="78050709" w:rsidR="00647D32" w:rsidRDefault="00647D32" w:rsidP="00EE21A1">
      <w:pPr>
        <w:tabs>
          <w:tab w:val="left" w:pos="1080"/>
        </w:tabs>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"EmpfAnsZeile2" </w:instrText>
      </w:r>
      <w:r>
        <w:rPr>
          <w:rFonts w:ascii="Arial" w:hAnsi="Arial" w:cs="Arial"/>
          <w:sz w:val="22"/>
          <w:szCs w:val="22"/>
        </w:rPr>
        <w:fldChar w:fldCharType="separate"/>
      </w:r>
      <w:r w:rsidR="00531DEF">
        <w:rPr>
          <w:rFonts w:ascii="Arial" w:hAnsi="Arial" w:cs="Arial"/>
          <w:noProof/>
          <w:sz w:val="22"/>
          <w:szCs w:val="22"/>
        </w:rPr>
        <w:t>«EmpfAnsZeile2»</w:t>
      </w:r>
      <w:r>
        <w:rPr>
          <w:rFonts w:ascii="Arial" w:hAnsi="Arial" w:cs="Arial"/>
          <w:sz w:val="22"/>
          <w:szCs w:val="22"/>
        </w:rPr>
        <w:fldChar w:fldCharType="end"/>
      </w:r>
    </w:p>
    <w:p w14:paraId="3B3BC6EA" w14:textId="3F3F6C3E" w:rsidR="00647D32" w:rsidRDefault="00647D32" w:rsidP="00EE21A1">
      <w:pPr>
        <w:tabs>
          <w:tab w:val="left" w:pos="1080"/>
        </w:tabs>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"EmpfAnsZeile3" </w:instrText>
      </w:r>
      <w:r>
        <w:rPr>
          <w:rFonts w:ascii="Arial" w:hAnsi="Arial" w:cs="Arial"/>
          <w:sz w:val="22"/>
          <w:szCs w:val="22"/>
        </w:rPr>
        <w:fldChar w:fldCharType="separate"/>
      </w:r>
      <w:r w:rsidR="00531DEF">
        <w:rPr>
          <w:rFonts w:ascii="Arial" w:hAnsi="Arial" w:cs="Arial"/>
          <w:noProof/>
          <w:sz w:val="22"/>
          <w:szCs w:val="22"/>
        </w:rPr>
        <w:t>«EmpfAnsZeile3»</w:t>
      </w:r>
      <w:r>
        <w:rPr>
          <w:rFonts w:ascii="Arial" w:hAnsi="Arial" w:cs="Arial"/>
          <w:sz w:val="22"/>
          <w:szCs w:val="22"/>
        </w:rPr>
        <w:fldChar w:fldCharType="end"/>
      </w:r>
    </w:p>
    <w:p w14:paraId="7F4AD2D9" w14:textId="2DE4BF85" w:rsidR="00647D32" w:rsidRDefault="00647D32" w:rsidP="00EE21A1">
      <w:pPr>
        <w:tabs>
          <w:tab w:val="left" w:pos="1080"/>
        </w:tabs>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"EmpfAnsZeile4" </w:instrText>
      </w:r>
      <w:r>
        <w:rPr>
          <w:rFonts w:ascii="Arial" w:hAnsi="Arial" w:cs="Arial"/>
          <w:sz w:val="22"/>
          <w:szCs w:val="22"/>
        </w:rPr>
        <w:fldChar w:fldCharType="separate"/>
      </w:r>
      <w:r w:rsidR="00531DEF">
        <w:rPr>
          <w:rFonts w:ascii="Arial" w:hAnsi="Arial" w:cs="Arial"/>
          <w:noProof/>
          <w:sz w:val="22"/>
          <w:szCs w:val="22"/>
        </w:rPr>
        <w:t>«EmpfAnsZeile4»</w:t>
      </w:r>
      <w:r>
        <w:rPr>
          <w:rFonts w:ascii="Arial" w:hAnsi="Arial" w:cs="Arial"/>
          <w:sz w:val="22"/>
          <w:szCs w:val="22"/>
        </w:rPr>
        <w:fldChar w:fldCharType="end"/>
      </w:r>
    </w:p>
    <w:p w14:paraId="7487D8D9" w14:textId="2525ECCD" w:rsidR="00647D32" w:rsidRDefault="00647D32" w:rsidP="00EE21A1">
      <w:pPr>
        <w:tabs>
          <w:tab w:val="left" w:pos="1080"/>
        </w:tabs>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"EmpfAnsZeile5" </w:instrText>
      </w:r>
      <w:r>
        <w:rPr>
          <w:rFonts w:ascii="Arial" w:hAnsi="Arial" w:cs="Arial"/>
          <w:sz w:val="22"/>
          <w:szCs w:val="22"/>
        </w:rPr>
        <w:fldChar w:fldCharType="separate"/>
      </w:r>
      <w:r w:rsidR="00531DEF">
        <w:rPr>
          <w:rFonts w:ascii="Arial" w:hAnsi="Arial" w:cs="Arial"/>
          <w:noProof/>
          <w:sz w:val="22"/>
          <w:szCs w:val="22"/>
        </w:rPr>
        <w:t>«EmpfAnsZeile5»</w:t>
      </w:r>
      <w:r>
        <w:rPr>
          <w:rFonts w:ascii="Arial" w:hAnsi="Arial" w:cs="Arial"/>
          <w:sz w:val="22"/>
          <w:szCs w:val="22"/>
        </w:rPr>
        <w:fldChar w:fldCharType="end"/>
      </w:r>
    </w:p>
    <w:p w14:paraId="1A96ED27" w14:textId="6ACA0033" w:rsidR="00647D32" w:rsidRDefault="00647D32" w:rsidP="00EE21A1">
      <w:pPr>
        <w:tabs>
          <w:tab w:val="left" w:pos="1080"/>
        </w:tabs>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"EmpfAnsZeile6" </w:instrText>
      </w:r>
      <w:r>
        <w:rPr>
          <w:rFonts w:ascii="Arial" w:hAnsi="Arial" w:cs="Arial"/>
          <w:sz w:val="22"/>
          <w:szCs w:val="22"/>
        </w:rPr>
        <w:fldChar w:fldCharType="separate"/>
      </w:r>
      <w:r w:rsidR="00531DEF">
        <w:rPr>
          <w:rFonts w:ascii="Arial" w:hAnsi="Arial" w:cs="Arial"/>
          <w:noProof/>
          <w:sz w:val="22"/>
          <w:szCs w:val="22"/>
        </w:rPr>
        <w:t>«EmpfAnsZeile6»</w:t>
      </w:r>
      <w:r>
        <w:rPr>
          <w:rFonts w:ascii="Arial" w:hAnsi="Arial" w:cs="Arial"/>
          <w:sz w:val="22"/>
          <w:szCs w:val="22"/>
        </w:rPr>
        <w:fldChar w:fldCharType="end"/>
      </w:r>
    </w:p>
    <w:p w14:paraId="2B14AF6F" w14:textId="2A723609" w:rsidR="00EE21A1" w:rsidRPr="00EE21A1" w:rsidRDefault="00647D32" w:rsidP="00EE21A1">
      <w:pPr>
        <w:tabs>
          <w:tab w:val="left" w:pos="1080"/>
        </w:tabs>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"EmpfAnsZeile7" </w:instrText>
      </w:r>
      <w:r>
        <w:rPr>
          <w:rFonts w:ascii="Arial" w:hAnsi="Arial" w:cs="Arial"/>
          <w:sz w:val="22"/>
          <w:szCs w:val="22"/>
        </w:rPr>
        <w:fldChar w:fldCharType="separate"/>
      </w:r>
      <w:r w:rsidR="00531DEF">
        <w:rPr>
          <w:rFonts w:ascii="Arial" w:hAnsi="Arial" w:cs="Arial"/>
          <w:noProof/>
          <w:sz w:val="22"/>
          <w:szCs w:val="22"/>
        </w:rPr>
        <w:t>«EmpfAnsZeile7»</w:t>
      </w:r>
      <w:r>
        <w:rPr>
          <w:rFonts w:ascii="Arial" w:hAnsi="Arial" w:cs="Arial"/>
          <w:sz w:val="22"/>
          <w:szCs w:val="22"/>
        </w:rPr>
        <w:fldChar w:fldCharType="end"/>
      </w:r>
    </w:p>
    <w:p w14:paraId="539B0CFD" w14:textId="77777777" w:rsidR="00EE21A1" w:rsidRPr="00EE21A1" w:rsidRDefault="00EE21A1" w:rsidP="00EE21A1">
      <w:pPr>
        <w:tabs>
          <w:tab w:val="left" w:pos="1080"/>
        </w:tabs>
        <w:rPr>
          <w:rFonts w:ascii="Arial" w:hAnsi="Arial" w:cs="Arial"/>
          <w:sz w:val="22"/>
          <w:szCs w:val="22"/>
        </w:rPr>
      </w:pPr>
    </w:p>
    <w:p w14:paraId="7E4E33AD" w14:textId="77777777" w:rsidR="00EE21A1" w:rsidRPr="00EE21A1" w:rsidRDefault="00EE21A1" w:rsidP="00EE21A1">
      <w:pPr>
        <w:tabs>
          <w:tab w:val="left" w:pos="1080"/>
        </w:tabs>
        <w:rPr>
          <w:rFonts w:ascii="Arial" w:hAnsi="Arial" w:cs="Arial"/>
          <w:sz w:val="22"/>
          <w:szCs w:val="22"/>
        </w:rPr>
      </w:pPr>
      <w:r w:rsidRPr="00EE21A1">
        <w:rPr>
          <w:rFonts w:ascii="Arial" w:hAnsi="Arial" w:cs="Arial"/>
          <w:sz w:val="22"/>
          <w:szCs w:val="22"/>
        </w:rPr>
        <w:t>□ Herrn/Frau _______________________________</w:t>
      </w:r>
    </w:p>
    <w:p w14:paraId="19217806" w14:textId="77777777" w:rsidR="00EE21A1" w:rsidRPr="00EE21A1" w:rsidRDefault="00EE21A1" w:rsidP="00EE21A1">
      <w:pPr>
        <w:tabs>
          <w:tab w:val="left" w:pos="1080"/>
        </w:tabs>
        <w:rPr>
          <w:rFonts w:ascii="Arial" w:hAnsi="Arial" w:cs="Arial"/>
          <w:sz w:val="22"/>
          <w:szCs w:val="22"/>
        </w:rPr>
      </w:pPr>
      <w:r w:rsidRPr="00EE21A1">
        <w:rPr>
          <w:rFonts w:ascii="Arial" w:hAnsi="Arial" w:cs="Arial"/>
          <w:sz w:val="22"/>
          <w:szCs w:val="22"/>
        </w:rPr>
        <w:t>oder</w:t>
      </w:r>
    </w:p>
    <w:p w14:paraId="3406418B" w14:textId="77777777" w:rsidR="00EE21A1" w:rsidRPr="00EE21A1" w:rsidRDefault="00EE21A1" w:rsidP="00EE21A1">
      <w:pPr>
        <w:tabs>
          <w:tab w:val="left" w:pos="1080"/>
        </w:tabs>
        <w:rPr>
          <w:rFonts w:ascii="Arial" w:hAnsi="Arial" w:cs="Arial"/>
          <w:sz w:val="22"/>
          <w:szCs w:val="22"/>
        </w:rPr>
      </w:pPr>
      <w:r w:rsidRPr="00EE21A1">
        <w:rPr>
          <w:rFonts w:ascii="Arial" w:hAnsi="Arial" w:cs="Arial"/>
          <w:sz w:val="22"/>
          <w:szCs w:val="22"/>
        </w:rPr>
        <w:t>□ die Verwalterin, Demme Immobilien Verwaltung GmbH</w:t>
      </w:r>
    </w:p>
    <w:p w14:paraId="6F0D3049" w14:textId="77777777" w:rsidR="00EE21A1" w:rsidRPr="00EE21A1" w:rsidRDefault="00EE21A1" w:rsidP="00EE21A1">
      <w:pPr>
        <w:tabs>
          <w:tab w:val="left" w:pos="1080"/>
        </w:tabs>
        <w:rPr>
          <w:rFonts w:ascii="Arial" w:hAnsi="Arial" w:cs="Arial"/>
          <w:sz w:val="22"/>
          <w:szCs w:val="22"/>
        </w:rPr>
      </w:pPr>
    </w:p>
    <w:p w14:paraId="68024299" w14:textId="5CA82B3E" w:rsidR="00EE21A1" w:rsidRPr="00EE21A1" w:rsidRDefault="00EE21A1" w:rsidP="00EE21A1">
      <w:pPr>
        <w:tabs>
          <w:tab w:val="left" w:pos="1080"/>
        </w:tabs>
        <w:rPr>
          <w:rFonts w:ascii="Arial" w:hAnsi="Arial" w:cs="Arial"/>
          <w:sz w:val="22"/>
          <w:szCs w:val="22"/>
        </w:rPr>
      </w:pPr>
      <w:r>
        <w:rPr>
          <w:rFonts w:ascii="Arial" w:hAnsi="Arial" w:cs="Arial"/>
          <w:sz w:val="22"/>
          <w:szCs w:val="22"/>
        </w:rPr>
        <w:t xml:space="preserve">mich in </w:t>
      </w:r>
      <w:r w:rsidRPr="00EE21A1">
        <w:rPr>
          <w:rFonts w:ascii="Arial" w:hAnsi="Arial" w:cs="Arial"/>
          <w:sz w:val="22"/>
          <w:szCs w:val="22"/>
        </w:rPr>
        <w:t>anstehenden Eigentümerversammlung</w:t>
      </w:r>
      <w:r>
        <w:rPr>
          <w:rFonts w:ascii="Arial" w:hAnsi="Arial" w:cs="Arial"/>
          <w:sz w:val="22"/>
          <w:szCs w:val="22"/>
        </w:rPr>
        <w:t>en, an denen</w:t>
      </w:r>
      <w:r w:rsidRPr="00EE21A1">
        <w:rPr>
          <w:rFonts w:ascii="Arial" w:hAnsi="Arial" w:cs="Arial"/>
          <w:sz w:val="22"/>
          <w:szCs w:val="22"/>
        </w:rPr>
        <w:t xml:space="preserve"> ich nicht teilnehmen kann, zu vertreten und mein Stimmrecht auszuüben.</w:t>
      </w:r>
    </w:p>
    <w:p w14:paraId="39C1DEF2" w14:textId="77777777" w:rsidR="00EE21A1" w:rsidRPr="00EE21A1" w:rsidRDefault="00EE21A1" w:rsidP="00EE21A1">
      <w:pPr>
        <w:tabs>
          <w:tab w:val="left" w:pos="1080"/>
        </w:tabs>
        <w:rPr>
          <w:rFonts w:ascii="Arial" w:hAnsi="Arial" w:cs="Arial"/>
          <w:sz w:val="22"/>
          <w:szCs w:val="22"/>
        </w:rPr>
      </w:pPr>
      <w:r w:rsidRPr="00EE21A1">
        <w:rPr>
          <w:rFonts w:ascii="Arial" w:hAnsi="Arial" w:cs="Arial"/>
          <w:sz w:val="22"/>
          <w:szCs w:val="22"/>
        </w:rPr>
        <w:t>Soweit ich zu den Tagesordnungspunkten keine gesonderte Weisung zur Ausübung des Stimmrechts erteile, soll mein Vertreter nach eigenem Ermessen mein Stimmrecht ausüben.</w:t>
      </w:r>
    </w:p>
    <w:p w14:paraId="5D92AAF3" w14:textId="77777777" w:rsidR="00EE21A1" w:rsidRPr="00EE21A1" w:rsidRDefault="00EE21A1" w:rsidP="00EE21A1">
      <w:pPr>
        <w:tabs>
          <w:tab w:val="left" w:pos="1080"/>
        </w:tabs>
        <w:rPr>
          <w:rFonts w:ascii="Arial" w:hAnsi="Arial" w:cs="Arial"/>
          <w:sz w:val="22"/>
          <w:szCs w:val="22"/>
        </w:rPr>
      </w:pPr>
    </w:p>
    <w:p w14:paraId="5EB51F97" w14:textId="77777777" w:rsidR="00EE21A1" w:rsidRPr="00EE21A1" w:rsidRDefault="00EE21A1" w:rsidP="00EE21A1">
      <w:pPr>
        <w:tabs>
          <w:tab w:val="left" w:pos="1080"/>
        </w:tabs>
        <w:rPr>
          <w:rFonts w:ascii="Arial" w:hAnsi="Arial" w:cs="Arial"/>
          <w:sz w:val="22"/>
          <w:szCs w:val="22"/>
        </w:rPr>
      </w:pPr>
    </w:p>
    <w:p w14:paraId="6589D299" w14:textId="77777777" w:rsidR="00EE21A1" w:rsidRPr="00EE21A1" w:rsidRDefault="00EE21A1" w:rsidP="00EE21A1">
      <w:pPr>
        <w:tabs>
          <w:tab w:val="left" w:pos="1080"/>
        </w:tabs>
        <w:rPr>
          <w:rFonts w:ascii="Arial" w:hAnsi="Arial" w:cs="Arial"/>
          <w:sz w:val="22"/>
          <w:szCs w:val="22"/>
        </w:rPr>
      </w:pPr>
    </w:p>
    <w:p w14:paraId="73612340" w14:textId="77777777" w:rsidR="00EE21A1" w:rsidRPr="00EE21A1" w:rsidRDefault="00EE21A1" w:rsidP="00EE21A1">
      <w:pPr>
        <w:tabs>
          <w:tab w:val="left" w:pos="1080"/>
        </w:tabs>
        <w:rPr>
          <w:rFonts w:ascii="Arial" w:hAnsi="Arial" w:cs="Arial"/>
          <w:sz w:val="22"/>
          <w:szCs w:val="22"/>
        </w:rPr>
      </w:pPr>
    </w:p>
    <w:p w14:paraId="70924F20" w14:textId="77777777" w:rsidR="00EE21A1" w:rsidRPr="00EE21A1" w:rsidRDefault="00EE21A1" w:rsidP="00EE21A1">
      <w:pPr>
        <w:tabs>
          <w:tab w:val="left" w:pos="1080"/>
        </w:tabs>
        <w:rPr>
          <w:rFonts w:ascii="Arial" w:hAnsi="Arial" w:cs="Arial"/>
          <w:sz w:val="22"/>
          <w:szCs w:val="22"/>
        </w:rPr>
      </w:pPr>
      <w:r w:rsidRPr="00EE21A1">
        <w:rPr>
          <w:rFonts w:ascii="Arial" w:hAnsi="Arial" w:cs="Arial"/>
          <w:sz w:val="22"/>
          <w:szCs w:val="22"/>
        </w:rPr>
        <w:t xml:space="preserve">_______________________ </w:t>
      </w:r>
      <w:r w:rsidRPr="00EE21A1">
        <w:rPr>
          <w:rFonts w:ascii="Arial" w:hAnsi="Arial" w:cs="Arial"/>
          <w:sz w:val="22"/>
          <w:szCs w:val="22"/>
        </w:rPr>
        <w:tab/>
        <w:t>__________________________</w:t>
      </w:r>
    </w:p>
    <w:p w14:paraId="37F268A6" w14:textId="77777777" w:rsidR="00EE21A1" w:rsidRPr="00EE21A1" w:rsidRDefault="00EE21A1" w:rsidP="00EE21A1">
      <w:pPr>
        <w:tabs>
          <w:tab w:val="left" w:pos="1080"/>
        </w:tabs>
        <w:rPr>
          <w:rFonts w:ascii="Arial" w:hAnsi="Arial" w:cs="Arial"/>
          <w:sz w:val="22"/>
          <w:szCs w:val="22"/>
        </w:rPr>
      </w:pPr>
      <w:r w:rsidRPr="00EE21A1">
        <w:rPr>
          <w:rFonts w:ascii="Arial" w:hAnsi="Arial" w:cs="Arial"/>
          <w:sz w:val="22"/>
          <w:szCs w:val="22"/>
        </w:rPr>
        <w:t xml:space="preserve">Ort, Datum </w:t>
      </w:r>
      <w:r w:rsidRPr="00EE21A1">
        <w:rPr>
          <w:rFonts w:ascii="Arial" w:hAnsi="Arial" w:cs="Arial"/>
          <w:sz w:val="22"/>
          <w:szCs w:val="22"/>
        </w:rPr>
        <w:tab/>
      </w:r>
      <w:r w:rsidRPr="00EE21A1">
        <w:rPr>
          <w:rFonts w:ascii="Arial" w:hAnsi="Arial" w:cs="Arial"/>
          <w:sz w:val="22"/>
          <w:szCs w:val="22"/>
        </w:rPr>
        <w:tab/>
        <w:t>Unterschrift</w:t>
      </w:r>
    </w:p>
    <w:p w14:paraId="69A5830A" w14:textId="77777777" w:rsidR="00EE21A1" w:rsidRPr="00EE21A1" w:rsidRDefault="00EE21A1" w:rsidP="00EE21A1">
      <w:pPr>
        <w:tabs>
          <w:tab w:val="left" w:pos="1080"/>
        </w:tabs>
        <w:rPr>
          <w:rFonts w:ascii="Arial" w:hAnsi="Arial" w:cs="Arial"/>
          <w:sz w:val="22"/>
          <w:szCs w:val="22"/>
        </w:rPr>
      </w:pPr>
    </w:p>
    <w:p w14:paraId="0DA11591" w14:textId="77777777" w:rsidR="00EE21A1" w:rsidRPr="00EE21A1" w:rsidRDefault="00EE21A1" w:rsidP="00EE21A1">
      <w:pPr>
        <w:tabs>
          <w:tab w:val="left" w:pos="1080"/>
        </w:tabs>
        <w:rPr>
          <w:rFonts w:ascii="Arial" w:hAnsi="Arial" w:cs="Arial"/>
          <w:sz w:val="22"/>
          <w:szCs w:val="22"/>
        </w:rPr>
      </w:pPr>
    </w:p>
    <w:p w14:paraId="77C5039C" w14:textId="77777777" w:rsidR="00C56E03" w:rsidRDefault="00C56E03" w:rsidP="00EE21A1">
      <w:pPr>
        <w:tabs>
          <w:tab w:val="left" w:pos="1080"/>
        </w:tabs>
        <w:rPr>
          <w:rFonts w:ascii="Arial" w:hAnsi="Arial" w:cs="Arial"/>
          <w:b/>
          <w:sz w:val="22"/>
          <w:szCs w:val="22"/>
        </w:rPr>
      </w:pPr>
    </w:p>
    <w:p w14:paraId="5C2870C1" w14:textId="138150D0" w:rsidR="00C56E03" w:rsidRPr="00C56E03" w:rsidRDefault="00C56E03" w:rsidP="00EE21A1">
      <w:pPr>
        <w:tabs>
          <w:tab w:val="left" w:pos="1080"/>
        </w:tabs>
        <w:rPr>
          <w:rFonts w:ascii="Arial" w:hAnsi="Arial" w:cs="Arial"/>
        </w:rPr>
      </w:pPr>
      <w:r w:rsidRPr="00C56E03">
        <w:rPr>
          <w:rFonts w:ascii="Arial" w:hAnsi="Arial" w:cs="Arial"/>
        </w:rPr>
        <w:fldChar w:fldCharType="begin"/>
      </w:r>
      <w:r w:rsidRPr="00C56E03">
        <w:rPr>
          <w:rFonts w:ascii="Arial" w:hAnsi="Arial" w:cs="Arial"/>
        </w:rPr>
        <w:instrText xml:space="preserve"> MERGEFIELD PerObjNrPerNr </w:instrText>
      </w:r>
      <w:r w:rsidRPr="00C56E03">
        <w:rPr>
          <w:rFonts w:ascii="Arial" w:hAnsi="Arial" w:cs="Arial"/>
        </w:rPr>
        <w:fldChar w:fldCharType="separate"/>
      </w:r>
      <w:r w:rsidR="00531DEF">
        <w:rPr>
          <w:rFonts w:ascii="Arial" w:hAnsi="Arial" w:cs="Arial"/>
          <w:noProof/>
        </w:rPr>
        <w:t>«PerObjNrPerNr»</w:t>
      </w:r>
      <w:r w:rsidRPr="00C56E03">
        <w:rPr>
          <w:rFonts w:ascii="Arial" w:hAnsi="Arial" w:cs="Arial"/>
        </w:rPr>
        <w:fldChar w:fldCharType="end"/>
      </w:r>
    </w:p>
    <w:p w14:paraId="167A8A56" w14:textId="77777777" w:rsidR="00A62252" w:rsidRPr="007458C5" w:rsidRDefault="00A62252" w:rsidP="00A62252">
      <w:pPr>
        <w:rPr>
          <w:rFonts w:ascii="Arial" w:hAnsi="Arial" w:cs="Arial"/>
          <w:sz w:val="22"/>
          <w:szCs w:val="22"/>
        </w:rPr>
      </w:pPr>
    </w:p>
    <w:p w14:paraId="7619C022" w14:textId="77777777" w:rsidR="00A62252" w:rsidRPr="00A62252" w:rsidRDefault="00A62252" w:rsidP="00A62252">
      <w:pPr>
        <w:rPr>
          <w:rFonts w:ascii="Arial" w:hAnsi="Arial" w:cs="Arial"/>
          <w:sz w:val="22"/>
          <w:szCs w:val="22"/>
        </w:rPr>
      </w:pPr>
    </w:p>
    <w:p w14:paraId="54ECCFB6" w14:textId="77777777" w:rsidR="00A62252" w:rsidRPr="00A62252" w:rsidRDefault="00A62252" w:rsidP="00A62252">
      <w:pPr>
        <w:rPr>
          <w:rFonts w:ascii="Arial" w:hAnsi="Arial" w:cs="Arial"/>
          <w:sz w:val="22"/>
          <w:szCs w:val="22"/>
        </w:rPr>
      </w:pPr>
    </w:p>
    <w:p w14:paraId="1BE96098" w14:textId="77777777" w:rsidR="00A62252" w:rsidRPr="00A62252" w:rsidRDefault="00A62252" w:rsidP="00A62252">
      <w:pPr>
        <w:rPr>
          <w:rFonts w:ascii="Arial" w:hAnsi="Arial" w:cs="Arial"/>
          <w:sz w:val="22"/>
          <w:szCs w:val="22"/>
        </w:rPr>
      </w:pPr>
    </w:p>
    <w:p w14:paraId="632B7B23" w14:textId="77777777" w:rsidR="00A62252" w:rsidRDefault="00A62252" w:rsidP="00A62252">
      <w:pPr>
        <w:rPr>
          <w:rFonts w:ascii="Arial" w:hAnsi="Arial" w:cs="Arial"/>
          <w:sz w:val="22"/>
          <w:szCs w:val="22"/>
        </w:rPr>
      </w:pPr>
    </w:p>
    <w:p w14:paraId="161FD857" w14:textId="77777777" w:rsidR="00A62252" w:rsidRPr="00A62252" w:rsidRDefault="00A62252" w:rsidP="00A62252">
      <w:pPr>
        <w:rPr>
          <w:rFonts w:ascii="Arial" w:hAnsi="Arial" w:cs="Arial"/>
          <w:sz w:val="22"/>
          <w:szCs w:val="22"/>
        </w:rPr>
      </w:pPr>
    </w:p>
    <w:p w14:paraId="5EBB474A" w14:textId="77777777" w:rsidR="00A62252" w:rsidRPr="00A62252" w:rsidRDefault="00A62252" w:rsidP="00A62252">
      <w:pPr>
        <w:rPr>
          <w:rFonts w:ascii="Arial" w:hAnsi="Arial" w:cs="Arial"/>
          <w:sz w:val="22"/>
          <w:szCs w:val="22"/>
        </w:rPr>
      </w:pPr>
    </w:p>
    <w:p w14:paraId="51AAB8E0" w14:textId="77777777" w:rsidR="00A62252" w:rsidRPr="00A62252" w:rsidRDefault="00A62252" w:rsidP="00A62252">
      <w:pPr>
        <w:rPr>
          <w:rFonts w:ascii="Arial" w:hAnsi="Arial" w:cs="Arial"/>
          <w:sz w:val="22"/>
          <w:szCs w:val="22"/>
        </w:rPr>
      </w:pPr>
    </w:p>
    <w:p w14:paraId="1D833ECC" w14:textId="77777777" w:rsidR="003B55F5" w:rsidRPr="00A62252" w:rsidRDefault="00A62252" w:rsidP="00A62252">
      <w:pPr>
        <w:tabs>
          <w:tab w:val="left" w:pos="1470"/>
        </w:tabs>
        <w:rPr>
          <w:rFonts w:ascii="Arial" w:hAnsi="Arial" w:cs="Arial"/>
          <w:sz w:val="22"/>
          <w:szCs w:val="22"/>
        </w:rPr>
      </w:pPr>
      <w:r>
        <w:rPr>
          <w:rFonts w:ascii="Arial" w:hAnsi="Arial" w:cs="Arial"/>
          <w:sz w:val="22"/>
          <w:szCs w:val="22"/>
        </w:rPr>
        <w:tab/>
      </w:r>
    </w:p>
    <w:sectPr w:rsidR="003B55F5" w:rsidRPr="00A62252" w:rsidSect="00F42BA7">
      <w:headerReference w:type="even" r:id="rId10"/>
      <w:headerReference w:type="default" r:id="rId11"/>
      <w:footerReference w:type="even" r:id="rId12"/>
      <w:footerReference w:type="default" r:id="rId13"/>
      <w:headerReference w:type="first" r:id="rId14"/>
      <w:footerReference w:type="first" r:id="rId15"/>
      <w:pgSz w:w="11906" w:h="16838" w:code="9"/>
      <w:pgMar w:top="992" w:right="1418" w:bottom="1134" w:left="1418" w:header="720" w:footer="930"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93124" w14:textId="77777777" w:rsidR="00525E80" w:rsidRDefault="00525E80">
      <w:r>
        <w:separator/>
      </w:r>
    </w:p>
  </w:endnote>
  <w:endnote w:type="continuationSeparator" w:id="0">
    <w:p w14:paraId="6F08B118" w14:textId="77777777" w:rsidR="00525E80" w:rsidRDefault="00525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etter Gothic MT Std">
    <w:altName w:val="Calibri"/>
    <w:panose1 w:val="00000000000000000000"/>
    <w:charset w:val="00"/>
    <w:family w:val="modern"/>
    <w:notTrueType/>
    <w:pitch w:val="fixed"/>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7E8D" w14:textId="77777777" w:rsidR="00F42BA7" w:rsidRDefault="00F42B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DFA18" w14:textId="4C21BE4A" w:rsidR="00A62252" w:rsidRPr="00F42BA7" w:rsidRDefault="00F42BA7" w:rsidP="00C251B6">
    <w:pPr>
      <w:pStyle w:val="Fuzeile"/>
      <w:rPr>
        <w:rFonts w:ascii="Letter Gothic MT Std" w:hAnsi="Letter Gothic MT Std"/>
      </w:rPr>
    </w:pPr>
    <w:r w:rsidRPr="00F42BA7">
      <w:rPr>
        <w:rFonts w:ascii="Letter Gothic MT Std" w:hAnsi="Letter Gothic MT Std"/>
      </w:rPr>
      <w:fldChar w:fldCharType="begin"/>
    </w:r>
    <w:r w:rsidRPr="00F42BA7">
      <w:rPr>
        <w:rFonts w:ascii="Letter Gothic MT Std" w:hAnsi="Letter Gothic MT Std"/>
      </w:rPr>
      <w:instrText xml:space="preserve"> MERGEFIELD ObjBez </w:instrText>
    </w:r>
    <w:r w:rsidRPr="00F42BA7">
      <w:rPr>
        <w:rFonts w:ascii="Letter Gothic MT Std" w:hAnsi="Letter Gothic MT Std"/>
      </w:rPr>
      <w:fldChar w:fldCharType="separate"/>
    </w:r>
    <w:r w:rsidR="00531DEF">
      <w:rPr>
        <w:rFonts w:ascii="Letter Gothic MT Std" w:hAnsi="Letter Gothic MT Std"/>
        <w:noProof/>
      </w:rPr>
      <w:t>«ObjBez»</w:t>
    </w:r>
    <w:r w:rsidRPr="00F42BA7">
      <w:rPr>
        <w:rFonts w:ascii="Letter Gothic MT Std" w:hAnsi="Letter Gothic MT Std"/>
      </w:rPr>
      <w:fldChar w:fldCharType="end"/>
    </w:r>
  </w:p>
  <w:p w14:paraId="721F0EAA" w14:textId="11A1C8CB" w:rsidR="00F42BA7" w:rsidRPr="00F42BA7" w:rsidRDefault="00F42BA7" w:rsidP="00C251B6">
    <w:pPr>
      <w:pStyle w:val="Fuzeile"/>
    </w:pPr>
    <w:r w:rsidRPr="00F42BA7">
      <w:rPr>
        <w:rFonts w:ascii="Letter Gothic MT Std" w:hAnsi="Letter Gothic MT Std"/>
      </w:rPr>
      <w:t xml:space="preserve">IBAN: </w:t>
    </w:r>
    <w:r w:rsidRPr="00F42BA7">
      <w:rPr>
        <w:rFonts w:ascii="Letter Gothic MT Std" w:hAnsi="Letter Gothic MT Std"/>
      </w:rPr>
      <w:fldChar w:fldCharType="begin"/>
    </w:r>
    <w:r w:rsidRPr="00F42BA7">
      <w:rPr>
        <w:rFonts w:ascii="Letter Gothic MT Std" w:hAnsi="Letter Gothic MT Std"/>
      </w:rPr>
      <w:instrText xml:space="preserve"> MERGEFIELD ObjPerÜbBnkIBAN </w:instrText>
    </w:r>
    <w:r w:rsidRPr="00F42BA7">
      <w:rPr>
        <w:rFonts w:ascii="Letter Gothic MT Std" w:hAnsi="Letter Gothic MT Std"/>
      </w:rPr>
      <w:fldChar w:fldCharType="separate"/>
    </w:r>
    <w:r w:rsidR="00531DEF">
      <w:rPr>
        <w:rFonts w:ascii="Letter Gothic MT Std" w:hAnsi="Letter Gothic MT Std"/>
        <w:noProof/>
      </w:rPr>
      <w:t>«ObjPerÜbBnkIBAN»</w:t>
    </w:r>
    <w:r w:rsidRPr="00F42BA7">
      <w:rPr>
        <w:rFonts w:ascii="Letter Gothic MT Std" w:hAnsi="Letter Gothic MT St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2EDA" w14:textId="6B3CFCA5" w:rsidR="00A62252" w:rsidRDefault="00531DEF" w:rsidP="00A62252">
    <w:pPr>
      <w:pStyle w:val="Fuzeile"/>
      <w:rPr>
        <w:rFonts w:ascii="Letter Gothic MT Std" w:hAnsi="Letter Gothic MT Std"/>
        <w:sz w:val="14"/>
        <w:szCs w:val="14"/>
      </w:rPr>
    </w:pPr>
    <w:r>
      <w:rPr>
        <w:rFonts w:ascii="Letter Gothic MT Std" w:hAnsi="Letter Gothic MT Std"/>
        <w:noProof/>
        <w:sz w:val="12"/>
        <w:szCs w:val="12"/>
      </w:rPr>
      <w:drawing>
        <wp:anchor distT="0" distB="0" distL="114300" distR="114300" simplePos="0" relativeHeight="251657728" behindDoc="0" locked="0" layoutInCell="1" allowOverlap="1" wp14:anchorId="3AF2C3CE" wp14:editId="59A35D3E">
          <wp:simplePos x="0" y="0"/>
          <wp:positionH relativeFrom="column">
            <wp:posOffset>4962525</wp:posOffset>
          </wp:positionH>
          <wp:positionV relativeFrom="paragraph">
            <wp:posOffset>8255</wp:posOffset>
          </wp:positionV>
          <wp:extent cx="1190625" cy="809625"/>
          <wp:effectExtent l="0" t="0" r="0" b="0"/>
          <wp:wrapNone/>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809625"/>
                  </a:xfrm>
                  <a:prstGeom prst="rect">
                    <a:avLst/>
                  </a:prstGeom>
                  <a:noFill/>
                </pic:spPr>
              </pic:pic>
            </a:graphicData>
          </a:graphic>
          <wp14:sizeRelH relativeFrom="page">
            <wp14:pctWidth>0</wp14:pctWidth>
          </wp14:sizeRelH>
          <wp14:sizeRelV relativeFrom="page">
            <wp14:pctHeight>0</wp14:pctHeight>
          </wp14:sizeRelV>
        </wp:anchor>
      </w:drawing>
    </w:r>
  </w:p>
  <w:p w14:paraId="02A45291" w14:textId="77777777" w:rsidR="00A62252" w:rsidRDefault="00A62252" w:rsidP="00A62252">
    <w:pPr>
      <w:pStyle w:val="Fuzeile"/>
      <w:rPr>
        <w:rFonts w:ascii="Letter Gothic MT Std" w:hAnsi="Letter Gothic MT Std"/>
        <w:sz w:val="14"/>
        <w:szCs w:val="14"/>
      </w:rPr>
    </w:pPr>
  </w:p>
  <w:p w14:paraId="75003168" w14:textId="77777777" w:rsidR="00A62252" w:rsidRPr="002567A4" w:rsidRDefault="00A62252" w:rsidP="00A62252">
    <w:pPr>
      <w:pStyle w:val="Fuzeile"/>
      <w:rPr>
        <w:rFonts w:ascii="Letter Gothic MT Std" w:hAnsi="Letter Gothic MT Std"/>
        <w:sz w:val="14"/>
        <w:szCs w:val="14"/>
      </w:rPr>
    </w:pPr>
    <w:r w:rsidRPr="002567A4">
      <w:rPr>
        <w:rFonts w:ascii="Letter Gothic MT Std" w:hAnsi="Letter Gothic MT Std"/>
        <w:sz w:val="14"/>
        <w:szCs w:val="14"/>
      </w:rPr>
      <w:t>Geschäftsführer: Patrik Maurer · HRB 7182 AG Königstein im Taunus·</w:t>
    </w:r>
  </w:p>
  <w:p w14:paraId="23744D7C" w14:textId="77777777" w:rsidR="00A62252" w:rsidRPr="00C57B56" w:rsidRDefault="00A62252" w:rsidP="00A62252">
    <w:pPr>
      <w:pStyle w:val="Fuzeile"/>
      <w:rPr>
        <w:rFonts w:ascii="Letter Gothic MT Std" w:hAnsi="Letter Gothic MT Std"/>
        <w:sz w:val="18"/>
        <w:szCs w:val="18"/>
      </w:rPr>
    </w:pPr>
    <w:r w:rsidRPr="002567A4">
      <w:rPr>
        <w:rFonts w:ascii="Letter Gothic MT Std" w:hAnsi="Letter Gothic MT Std"/>
        <w:sz w:val="14"/>
        <w:szCs w:val="14"/>
      </w:rPr>
      <w:t>Frankfurter Volksbank · IBAN: DE02 5019 0000 6300 2110 10 · BIC FFVBDEFFXXX</w:t>
    </w:r>
  </w:p>
  <w:p w14:paraId="3FCD4B6A" w14:textId="77777777" w:rsidR="00A62252" w:rsidRPr="00C57B56" w:rsidRDefault="00A62252" w:rsidP="00A62252">
    <w:pPr>
      <w:pStyle w:val="Fuzeile"/>
      <w:rPr>
        <w:rFonts w:ascii="Letter Gothic MT Std" w:hAnsi="Letter Gothic MT Std"/>
        <w:sz w:val="28"/>
        <w:szCs w:val="28"/>
      </w:rPr>
    </w:pPr>
    <w:r w:rsidRPr="00C57B56">
      <w:rPr>
        <w:rFonts w:ascii="Letter Gothic MT Std" w:hAnsi="Letter Gothic MT Std"/>
        <w:sz w:val="28"/>
        <w:szCs w:val="28"/>
      </w:rPr>
      <w:t>Frankfurt</w:t>
    </w:r>
    <w:r>
      <w:rPr>
        <w:rFonts w:ascii="Letter Gothic MT Std" w:hAnsi="Letter Gothic MT Std"/>
        <w:sz w:val="28"/>
        <w:szCs w:val="28"/>
      </w:rPr>
      <w:t xml:space="preserve"> -</w:t>
    </w:r>
    <w:r w:rsidRPr="00C57B56">
      <w:rPr>
        <w:rFonts w:ascii="Letter Gothic MT Std" w:hAnsi="Letter Gothic MT Std"/>
        <w:sz w:val="28"/>
        <w:szCs w:val="28"/>
      </w:rPr>
      <w:t xml:space="preserve"> Königstein/Taunus - Erfurt</w:t>
    </w:r>
  </w:p>
  <w:p w14:paraId="41D2F248" w14:textId="77777777" w:rsidR="00A62252" w:rsidRDefault="00A6225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F7109" w14:textId="77777777" w:rsidR="00525E80" w:rsidRDefault="00525E80">
      <w:r>
        <w:separator/>
      </w:r>
    </w:p>
  </w:footnote>
  <w:footnote w:type="continuationSeparator" w:id="0">
    <w:p w14:paraId="1BF3C97B" w14:textId="77777777" w:rsidR="00525E80" w:rsidRDefault="00525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34E4" w14:textId="77777777" w:rsidR="00F42BA7" w:rsidRDefault="00F42BA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C0FD5" w14:textId="77777777" w:rsidR="00F42BA7" w:rsidRDefault="00F42BA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0F1D" w14:textId="77777777" w:rsidR="00F42BA7" w:rsidRDefault="00F42BA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397D"/>
    <w:multiLevelType w:val="hybridMultilevel"/>
    <w:tmpl w:val="482C55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2762D5"/>
    <w:multiLevelType w:val="hybridMultilevel"/>
    <w:tmpl w:val="F1726094"/>
    <w:lvl w:ilvl="0" w:tplc="A0CC55F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 w15:restartNumberingAfterBreak="0">
    <w:nsid w:val="07FA4528"/>
    <w:multiLevelType w:val="hybridMultilevel"/>
    <w:tmpl w:val="30DA997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F875CB1"/>
    <w:multiLevelType w:val="hybridMultilevel"/>
    <w:tmpl w:val="770446A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84D0129"/>
    <w:multiLevelType w:val="hybridMultilevel"/>
    <w:tmpl w:val="413CFD5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A3E6DB9"/>
    <w:multiLevelType w:val="hybridMultilevel"/>
    <w:tmpl w:val="F934C4F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1">
    <w:nsid w:val="22041932"/>
    <w:multiLevelType w:val="hybridMultilevel"/>
    <w:tmpl w:val="8BC232CA"/>
    <w:lvl w:ilvl="0" w:tplc="202A4F96">
      <w:start w:val="1"/>
      <w:numFmt w:val="decimal"/>
      <w:lvlText w:val="%1."/>
      <w:lvlJc w:val="left"/>
      <w:pPr>
        <w:tabs>
          <w:tab w:val="num" w:pos="786"/>
        </w:tabs>
        <w:ind w:left="786" w:hanging="360"/>
      </w:pPr>
      <w:rPr>
        <w:b w:val="0"/>
        <w:sz w:val="20"/>
      </w:rPr>
    </w:lvl>
    <w:lvl w:ilvl="1" w:tplc="C87612A0">
      <w:numFmt w:val="bullet"/>
      <w:lvlText w:val="-"/>
      <w:lvlJc w:val="left"/>
      <w:pPr>
        <w:tabs>
          <w:tab w:val="num" w:pos="1353"/>
        </w:tabs>
        <w:ind w:left="1353" w:hanging="360"/>
      </w:pPr>
      <w:rPr>
        <w:rFonts w:ascii="Verdana" w:eastAsia="Times New Roman" w:hAnsi="Verdana" w:cs="Courier New"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32FE6537"/>
    <w:multiLevelType w:val="hybridMultilevel"/>
    <w:tmpl w:val="9A729C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E575704"/>
    <w:multiLevelType w:val="hybridMultilevel"/>
    <w:tmpl w:val="1D36102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15:restartNumberingAfterBreak="0">
    <w:nsid w:val="42EA5333"/>
    <w:multiLevelType w:val="hybridMultilevel"/>
    <w:tmpl w:val="BD8E7C5A"/>
    <w:lvl w:ilvl="0" w:tplc="1DAA4DA8">
      <w:start w:val="1"/>
      <w:numFmt w:val="lowerLetter"/>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10" w15:restartNumberingAfterBreak="0">
    <w:nsid w:val="47AB2E98"/>
    <w:multiLevelType w:val="hybridMultilevel"/>
    <w:tmpl w:val="F662D232"/>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4C534545"/>
    <w:multiLevelType w:val="hybridMultilevel"/>
    <w:tmpl w:val="9EFA73C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F193571"/>
    <w:multiLevelType w:val="hybridMultilevel"/>
    <w:tmpl w:val="A3EC41E0"/>
    <w:lvl w:ilvl="0" w:tplc="8928567E">
      <w:start w:val="6172"/>
      <w:numFmt w:val="bullet"/>
      <w:lvlText w:val="-"/>
      <w:lvlJc w:val="left"/>
      <w:pPr>
        <w:tabs>
          <w:tab w:val="num" w:pos="720"/>
        </w:tabs>
        <w:ind w:left="720" w:hanging="360"/>
      </w:pPr>
      <w:rPr>
        <w:rFonts w:ascii="Verdana" w:eastAsia="Times New Roman" w:hAnsi="Verdana" w:cs="Times New Roman" w:hint="default"/>
        <w:b w:val="0"/>
        <w:u w:val="none"/>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1E84E1A"/>
    <w:multiLevelType w:val="hybridMultilevel"/>
    <w:tmpl w:val="5546C614"/>
    <w:lvl w:ilvl="0" w:tplc="0407000F">
      <w:start w:val="1"/>
      <w:numFmt w:val="decimal"/>
      <w:lvlText w:val="%1."/>
      <w:lvlJc w:val="left"/>
      <w:pPr>
        <w:ind w:left="1429" w:hanging="360"/>
      </w:pPr>
      <w:rPr>
        <w:rFonts w:hint="default"/>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14" w15:restartNumberingAfterBreak="0">
    <w:nsid w:val="6604690D"/>
    <w:multiLevelType w:val="hybridMultilevel"/>
    <w:tmpl w:val="827AFA18"/>
    <w:lvl w:ilvl="0" w:tplc="7D40A702">
      <w:start w:val="1"/>
      <w:numFmt w:val="decimal"/>
      <w:lvlText w:val="%1."/>
      <w:lvlJc w:val="left"/>
      <w:pPr>
        <w:tabs>
          <w:tab w:val="num" w:pos="735"/>
        </w:tabs>
        <w:ind w:left="735" w:hanging="375"/>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5" w15:restartNumberingAfterBreak="0">
    <w:nsid w:val="6DBF12BC"/>
    <w:multiLevelType w:val="hybridMultilevel"/>
    <w:tmpl w:val="1D4667D8"/>
    <w:lvl w:ilvl="0" w:tplc="0B2A9D8A">
      <w:start w:val="1"/>
      <w:numFmt w:val="lowerLetter"/>
      <w:lvlText w:val="%1)"/>
      <w:lvlJc w:val="left"/>
      <w:pPr>
        <w:ind w:left="2490" w:hanging="360"/>
      </w:pPr>
      <w:rPr>
        <w:rFonts w:hint="default"/>
      </w:rPr>
    </w:lvl>
    <w:lvl w:ilvl="1" w:tplc="04070019" w:tentative="1">
      <w:start w:val="1"/>
      <w:numFmt w:val="lowerLetter"/>
      <w:lvlText w:val="%2."/>
      <w:lvlJc w:val="left"/>
      <w:pPr>
        <w:ind w:left="3210" w:hanging="360"/>
      </w:pPr>
    </w:lvl>
    <w:lvl w:ilvl="2" w:tplc="0407001B" w:tentative="1">
      <w:start w:val="1"/>
      <w:numFmt w:val="lowerRoman"/>
      <w:lvlText w:val="%3."/>
      <w:lvlJc w:val="right"/>
      <w:pPr>
        <w:ind w:left="3930" w:hanging="180"/>
      </w:pPr>
    </w:lvl>
    <w:lvl w:ilvl="3" w:tplc="0407000F" w:tentative="1">
      <w:start w:val="1"/>
      <w:numFmt w:val="decimal"/>
      <w:lvlText w:val="%4."/>
      <w:lvlJc w:val="left"/>
      <w:pPr>
        <w:ind w:left="4650" w:hanging="360"/>
      </w:pPr>
    </w:lvl>
    <w:lvl w:ilvl="4" w:tplc="04070019" w:tentative="1">
      <w:start w:val="1"/>
      <w:numFmt w:val="lowerLetter"/>
      <w:lvlText w:val="%5."/>
      <w:lvlJc w:val="left"/>
      <w:pPr>
        <w:ind w:left="5370" w:hanging="360"/>
      </w:pPr>
    </w:lvl>
    <w:lvl w:ilvl="5" w:tplc="0407001B" w:tentative="1">
      <w:start w:val="1"/>
      <w:numFmt w:val="lowerRoman"/>
      <w:lvlText w:val="%6."/>
      <w:lvlJc w:val="right"/>
      <w:pPr>
        <w:ind w:left="6090" w:hanging="180"/>
      </w:pPr>
    </w:lvl>
    <w:lvl w:ilvl="6" w:tplc="0407000F" w:tentative="1">
      <w:start w:val="1"/>
      <w:numFmt w:val="decimal"/>
      <w:lvlText w:val="%7."/>
      <w:lvlJc w:val="left"/>
      <w:pPr>
        <w:ind w:left="6810" w:hanging="360"/>
      </w:pPr>
    </w:lvl>
    <w:lvl w:ilvl="7" w:tplc="04070019" w:tentative="1">
      <w:start w:val="1"/>
      <w:numFmt w:val="lowerLetter"/>
      <w:lvlText w:val="%8."/>
      <w:lvlJc w:val="left"/>
      <w:pPr>
        <w:ind w:left="7530" w:hanging="360"/>
      </w:pPr>
    </w:lvl>
    <w:lvl w:ilvl="8" w:tplc="0407001B" w:tentative="1">
      <w:start w:val="1"/>
      <w:numFmt w:val="lowerRoman"/>
      <w:lvlText w:val="%9."/>
      <w:lvlJc w:val="right"/>
      <w:pPr>
        <w:ind w:left="8250" w:hanging="180"/>
      </w:pPr>
    </w:lvl>
  </w:abstractNum>
  <w:abstractNum w:abstractNumId="16" w15:restartNumberingAfterBreak="0">
    <w:nsid w:val="6FD043DB"/>
    <w:multiLevelType w:val="hybridMultilevel"/>
    <w:tmpl w:val="EE12DC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D7D695A"/>
    <w:multiLevelType w:val="hybridMultilevel"/>
    <w:tmpl w:val="6EB491B6"/>
    <w:lvl w:ilvl="0" w:tplc="D9145CE6">
      <w:start w:val="4"/>
      <w:numFmt w:val="decimal"/>
      <w:lvlText w:val="%1."/>
      <w:lvlJc w:val="left"/>
      <w:pPr>
        <w:tabs>
          <w:tab w:val="num" w:pos="786"/>
        </w:tabs>
        <w:ind w:left="786" w:hanging="360"/>
      </w:pPr>
      <w:rPr>
        <w:rFonts w:hint="default"/>
      </w:rPr>
    </w:lvl>
    <w:lvl w:ilvl="1" w:tplc="04070019" w:tentative="1">
      <w:start w:val="1"/>
      <w:numFmt w:val="lowerLetter"/>
      <w:lvlText w:val="%2."/>
      <w:lvlJc w:val="left"/>
      <w:pPr>
        <w:tabs>
          <w:tab w:val="num" w:pos="1506"/>
        </w:tabs>
        <w:ind w:left="1506" w:hanging="360"/>
      </w:pPr>
    </w:lvl>
    <w:lvl w:ilvl="2" w:tplc="0407001B" w:tentative="1">
      <w:start w:val="1"/>
      <w:numFmt w:val="lowerRoman"/>
      <w:lvlText w:val="%3."/>
      <w:lvlJc w:val="right"/>
      <w:pPr>
        <w:tabs>
          <w:tab w:val="num" w:pos="2226"/>
        </w:tabs>
        <w:ind w:left="2226" w:hanging="180"/>
      </w:pPr>
    </w:lvl>
    <w:lvl w:ilvl="3" w:tplc="0407000F" w:tentative="1">
      <w:start w:val="1"/>
      <w:numFmt w:val="decimal"/>
      <w:lvlText w:val="%4."/>
      <w:lvlJc w:val="left"/>
      <w:pPr>
        <w:tabs>
          <w:tab w:val="num" w:pos="2946"/>
        </w:tabs>
        <w:ind w:left="2946" w:hanging="360"/>
      </w:pPr>
    </w:lvl>
    <w:lvl w:ilvl="4" w:tplc="04070019" w:tentative="1">
      <w:start w:val="1"/>
      <w:numFmt w:val="lowerLetter"/>
      <w:lvlText w:val="%5."/>
      <w:lvlJc w:val="left"/>
      <w:pPr>
        <w:tabs>
          <w:tab w:val="num" w:pos="3666"/>
        </w:tabs>
        <w:ind w:left="3666" w:hanging="360"/>
      </w:pPr>
    </w:lvl>
    <w:lvl w:ilvl="5" w:tplc="0407001B" w:tentative="1">
      <w:start w:val="1"/>
      <w:numFmt w:val="lowerRoman"/>
      <w:lvlText w:val="%6."/>
      <w:lvlJc w:val="right"/>
      <w:pPr>
        <w:tabs>
          <w:tab w:val="num" w:pos="4386"/>
        </w:tabs>
        <w:ind w:left="4386" w:hanging="180"/>
      </w:pPr>
    </w:lvl>
    <w:lvl w:ilvl="6" w:tplc="0407000F" w:tentative="1">
      <w:start w:val="1"/>
      <w:numFmt w:val="decimal"/>
      <w:lvlText w:val="%7."/>
      <w:lvlJc w:val="left"/>
      <w:pPr>
        <w:tabs>
          <w:tab w:val="num" w:pos="5106"/>
        </w:tabs>
        <w:ind w:left="5106" w:hanging="360"/>
      </w:pPr>
    </w:lvl>
    <w:lvl w:ilvl="7" w:tplc="04070019" w:tentative="1">
      <w:start w:val="1"/>
      <w:numFmt w:val="lowerLetter"/>
      <w:lvlText w:val="%8."/>
      <w:lvlJc w:val="left"/>
      <w:pPr>
        <w:tabs>
          <w:tab w:val="num" w:pos="5826"/>
        </w:tabs>
        <w:ind w:left="5826" w:hanging="360"/>
      </w:pPr>
    </w:lvl>
    <w:lvl w:ilvl="8" w:tplc="0407001B" w:tentative="1">
      <w:start w:val="1"/>
      <w:numFmt w:val="lowerRoman"/>
      <w:lvlText w:val="%9."/>
      <w:lvlJc w:val="right"/>
      <w:pPr>
        <w:tabs>
          <w:tab w:val="num" w:pos="6546"/>
        </w:tabs>
        <w:ind w:left="6546" w:hanging="180"/>
      </w:pPr>
    </w:lvl>
  </w:abstractNum>
  <w:num w:numId="1" w16cid:durableId="1807509980">
    <w:abstractNumId w:val="12"/>
  </w:num>
  <w:num w:numId="2" w16cid:durableId="1147825007">
    <w:abstractNumId w:val="6"/>
  </w:num>
  <w:num w:numId="3" w16cid:durableId="1402866916">
    <w:abstractNumId w:val="14"/>
  </w:num>
  <w:num w:numId="4" w16cid:durableId="297347332">
    <w:abstractNumId w:val="8"/>
  </w:num>
  <w:num w:numId="5" w16cid:durableId="1370062399">
    <w:abstractNumId w:val="10"/>
  </w:num>
  <w:num w:numId="6" w16cid:durableId="1299339258">
    <w:abstractNumId w:val="17"/>
  </w:num>
  <w:num w:numId="7" w16cid:durableId="445002656">
    <w:abstractNumId w:val="11"/>
  </w:num>
  <w:num w:numId="8" w16cid:durableId="1571573167">
    <w:abstractNumId w:val="15"/>
  </w:num>
  <w:num w:numId="9" w16cid:durableId="484205884">
    <w:abstractNumId w:val="13"/>
  </w:num>
  <w:num w:numId="10" w16cid:durableId="57168675">
    <w:abstractNumId w:val="2"/>
  </w:num>
  <w:num w:numId="11" w16cid:durableId="1012957024">
    <w:abstractNumId w:val="9"/>
  </w:num>
  <w:num w:numId="12" w16cid:durableId="2054846393">
    <w:abstractNumId w:val="1"/>
  </w:num>
  <w:num w:numId="13" w16cid:durableId="1118449717">
    <w:abstractNumId w:val="0"/>
  </w:num>
  <w:num w:numId="14" w16cid:durableId="286353727">
    <w:abstractNumId w:val="16"/>
  </w:num>
  <w:num w:numId="15" w16cid:durableId="1154443779">
    <w:abstractNumId w:val="7"/>
  </w:num>
  <w:num w:numId="16" w16cid:durableId="1673216316">
    <w:abstractNumId w:val="3"/>
  </w:num>
  <w:num w:numId="17" w16cid:durableId="1413500869">
    <w:abstractNumId w:val="5"/>
  </w:num>
  <w:num w:numId="18" w16cid:durableId="18077747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textFile"/>
    <w:connectString w:val=""/>
    <w:query w:val="SELECT * FROM \\demme.local\DFS\CREM\ixhaus\tmp\USR00004\IX_3688.tmp"/>
  </w:mailMerge>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36"/>
    <w:rsid w:val="000001C9"/>
    <w:rsid w:val="00000474"/>
    <w:rsid w:val="00001EC3"/>
    <w:rsid w:val="000027A0"/>
    <w:rsid w:val="00002912"/>
    <w:rsid w:val="000033AD"/>
    <w:rsid w:val="00003FC8"/>
    <w:rsid w:val="00007A22"/>
    <w:rsid w:val="0001109E"/>
    <w:rsid w:val="00011EA6"/>
    <w:rsid w:val="00020BE2"/>
    <w:rsid w:val="00021FDA"/>
    <w:rsid w:val="00022966"/>
    <w:rsid w:val="000238A0"/>
    <w:rsid w:val="000243FA"/>
    <w:rsid w:val="0002689F"/>
    <w:rsid w:val="000275D9"/>
    <w:rsid w:val="000277BE"/>
    <w:rsid w:val="000335AC"/>
    <w:rsid w:val="00033F5C"/>
    <w:rsid w:val="00040689"/>
    <w:rsid w:val="000407CB"/>
    <w:rsid w:val="00041899"/>
    <w:rsid w:val="0004268A"/>
    <w:rsid w:val="000428F7"/>
    <w:rsid w:val="00043386"/>
    <w:rsid w:val="00047F60"/>
    <w:rsid w:val="00053BC1"/>
    <w:rsid w:val="00053D60"/>
    <w:rsid w:val="000543CF"/>
    <w:rsid w:val="00054EA9"/>
    <w:rsid w:val="00055BC6"/>
    <w:rsid w:val="000565E3"/>
    <w:rsid w:val="00057FF3"/>
    <w:rsid w:val="00060005"/>
    <w:rsid w:val="000605FC"/>
    <w:rsid w:val="00061B42"/>
    <w:rsid w:val="00063C30"/>
    <w:rsid w:val="00064459"/>
    <w:rsid w:val="000660E9"/>
    <w:rsid w:val="0007257B"/>
    <w:rsid w:val="0007291A"/>
    <w:rsid w:val="000740A8"/>
    <w:rsid w:val="00074540"/>
    <w:rsid w:val="00074C7D"/>
    <w:rsid w:val="00075423"/>
    <w:rsid w:val="0007620B"/>
    <w:rsid w:val="00077F8A"/>
    <w:rsid w:val="0008016C"/>
    <w:rsid w:val="00080195"/>
    <w:rsid w:val="00081298"/>
    <w:rsid w:val="00083DFD"/>
    <w:rsid w:val="0008416C"/>
    <w:rsid w:val="000964E7"/>
    <w:rsid w:val="0009794A"/>
    <w:rsid w:val="000A0BE0"/>
    <w:rsid w:val="000A3C1C"/>
    <w:rsid w:val="000A464A"/>
    <w:rsid w:val="000A61CB"/>
    <w:rsid w:val="000A78A0"/>
    <w:rsid w:val="000B04FB"/>
    <w:rsid w:val="000B1DDF"/>
    <w:rsid w:val="000B2EC7"/>
    <w:rsid w:val="000B43B9"/>
    <w:rsid w:val="000B486B"/>
    <w:rsid w:val="000B5C02"/>
    <w:rsid w:val="000B72D3"/>
    <w:rsid w:val="000C2780"/>
    <w:rsid w:val="000C3712"/>
    <w:rsid w:val="000C5ED4"/>
    <w:rsid w:val="000C696D"/>
    <w:rsid w:val="000C75AE"/>
    <w:rsid w:val="000C7F62"/>
    <w:rsid w:val="000D0DF4"/>
    <w:rsid w:val="000D1255"/>
    <w:rsid w:val="000E0811"/>
    <w:rsid w:val="000E1DCA"/>
    <w:rsid w:val="000E277D"/>
    <w:rsid w:val="000E3748"/>
    <w:rsid w:val="000E4171"/>
    <w:rsid w:val="000E5C5E"/>
    <w:rsid w:val="000E6371"/>
    <w:rsid w:val="000E6BE5"/>
    <w:rsid w:val="000E71A9"/>
    <w:rsid w:val="000E7AD0"/>
    <w:rsid w:val="000F1D0E"/>
    <w:rsid w:val="000F22A6"/>
    <w:rsid w:val="000F4271"/>
    <w:rsid w:val="000F6B2C"/>
    <w:rsid w:val="000F7C2D"/>
    <w:rsid w:val="000F7C69"/>
    <w:rsid w:val="00100281"/>
    <w:rsid w:val="00100722"/>
    <w:rsid w:val="00100B17"/>
    <w:rsid w:val="001014A4"/>
    <w:rsid w:val="0010350E"/>
    <w:rsid w:val="00107161"/>
    <w:rsid w:val="00111F4E"/>
    <w:rsid w:val="001146B1"/>
    <w:rsid w:val="00114B02"/>
    <w:rsid w:val="00116A91"/>
    <w:rsid w:val="00116E57"/>
    <w:rsid w:val="00121418"/>
    <w:rsid w:val="00121BAF"/>
    <w:rsid w:val="00123CAE"/>
    <w:rsid w:val="00123CC2"/>
    <w:rsid w:val="00123D0C"/>
    <w:rsid w:val="0012577E"/>
    <w:rsid w:val="00125B66"/>
    <w:rsid w:val="00126D00"/>
    <w:rsid w:val="00127EA5"/>
    <w:rsid w:val="001372DE"/>
    <w:rsid w:val="00137CE4"/>
    <w:rsid w:val="00141369"/>
    <w:rsid w:val="00142AA0"/>
    <w:rsid w:val="00150313"/>
    <w:rsid w:val="00152658"/>
    <w:rsid w:val="00152BCA"/>
    <w:rsid w:val="00152C5F"/>
    <w:rsid w:val="001530E5"/>
    <w:rsid w:val="00154A0C"/>
    <w:rsid w:val="00154EC4"/>
    <w:rsid w:val="00156246"/>
    <w:rsid w:val="00156270"/>
    <w:rsid w:val="0016107A"/>
    <w:rsid w:val="00162A2F"/>
    <w:rsid w:val="00163D19"/>
    <w:rsid w:val="0016462B"/>
    <w:rsid w:val="00164DFB"/>
    <w:rsid w:val="0017198B"/>
    <w:rsid w:val="00173D7E"/>
    <w:rsid w:val="00174063"/>
    <w:rsid w:val="00175C02"/>
    <w:rsid w:val="0018142A"/>
    <w:rsid w:val="00183B3D"/>
    <w:rsid w:val="00184CBE"/>
    <w:rsid w:val="00187E90"/>
    <w:rsid w:val="00190F3F"/>
    <w:rsid w:val="0019105E"/>
    <w:rsid w:val="001913D3"/>
    <w:rsid w:val="00191BE6"/>
    <w:rsid w:val="001931FB"/>
    <w:rsid w:val="00193C40"/>
    <w:rsid w:val="00195793"/>
    <w:rsid w:val="001A2B21"/>
    <w:rsid w:val="001A3083"/>
    <w:rsid w:val="001A4BE0"/>
    <w:rsid w:val="001A4BFA"/>
    <w:rsid w:val="001A7532"/>
    <w:rsid w:val="001A76D9"/>
    <w:rsid w:val="001A7B5C"/>
    <w:rsid w:val="001B13FA"/>
    <w:rsid w:val="001B1CDB"/>
    <w:rsid w:val="001B2034"/>
    <w:rsid w:val="001B3A15"/>
    <w:rsid w:val="001B5C3B"/>
    <w:rsid w:val="001C0598"/>
    <w:rsid w:val="001C20F6"/>
    <w:rsid w:val="001C55F1"/>
    <w:rsid w:val="001C73FC"/>
    <w:rsid w:val="001C7A6D"/>
    <w:rsid w:val="001D025A"/>
    <w:rsid w:val="001D10F0"/>
    <w:rsid w:val="001D1E9E"/>
    <w:rsid w:val="001D30D6"/>
    <w:rsid w:val="001D42D3"/>
    <w:rsid w:val="001D4C74"/>
    <w:rsid w:val="001D5173"/>
    <w:rsid w:val="001D5DE3"/>
    <w:rsid w:val="001D6C56"/>
    <w:rsid w:val="001D7B12"/>
    <w:rsid w:val="001E3AD8"/>
    <w:rsid w:val="001F0871"/>
    <w:rsid w:val="001F282F"/>
    <w:rsid w:val="001F3833"/>
    <w:rsid w:val="001F4419"/>
    <w:rsid w:val="0020080B"/>
    <w:rsid w:val="00202CC5"/>
    <w:rsid w:val="00205586"/>
    <w:rsid w:val="002055BA"/>
    <w:rsid w:val="002059CA"/>
    <w:rsid w:val="002071D7"/>
    <w:rsid w:val="002104C7"/>
    <w:rsid w:val="00211106"/>
    <w:rsid w:val="00211994"/>
    <w:rsid w:val="00211FB0"/>
    <w:rsid w:val="00212929"/>
    <w:rsid w:val="00213C25"/>
    <w:rsid w:val="00215157"/>
    <w:rsid w:val="00215DA2"/>
    <w:rsid w:val="0021621D"/>
    <w:rsid w:val="00216FB3"/>
    <w:rsid w:val="00217000"/>
    <w:rsid w:val="00217624"/>
    <w:rsid w:val="002206DF"/>
    <w:rsid w:val="00222E19"/>
    <w:rsid w:val="002231C5"/>
    <w:rsid w:val="00223210"/>
    <w:rsid w:val="002232EB"/>
    <w:rsid w:val="00224941"/>
    <w:rsid w:val="00226080"/>
    <w:rsid w:val="002302FF"/>
    <w:rsid w:val="002312BA"/>
    <w:rsid w:val="00231B17"/>
    <w:rsid w:val="00234B19"/>
    <w:rsid w:val="00235FC5"/>
    <w:rsid w:val="0023603D"/>
    <w:rsid w:val="00242169"/>
    <w:rsid w:val="00243252"/>
    <w:rsid w:val="00243480"/>
    <w:rsid w:val="002447B3"/>
    <w:rsid w:val="00244D2C"/>
    <w:rsid w:val="002465FA"/>
    <w:rsid w:val="00250BD7"/>
    <w:rsid w:val="00252453"/>
    <w:rsid w:val="002567A4"/>
    <w:rsid w:val="002606BC"/>
    <w:rsid w:val="00260AD6"/>
    <w:rsid w:val="00261C31"/>
    <w:rsid w:val="0026300A"/>
    <w:rsid w:val="00264D55"/>
    <w:rsid w:val="00265722"/>
    <w:rsid w:val="00265CBB"/>
    <w:rsid w:val="00267EF8"/>
    <w:rsid w:val="002704D6"/>
    <w:rsid w:val="00270EF6"/>
    <w:rsid w:val="002756EE"/>
    <w:rsid w:val="002764AD"/>
    <w:rsid w:val="00277880"/>
    <w:rsid w:val="0028077C"/>
    <w:rsid w:val="00280B74"/>
    <w:rsid w:val="0028188A"/>
    <w:rsid w:val="00281DEB"/>
    <w:rsid w:val="002824F8"/>
    <w:rsid w:val="002826E6"/>
    <w:rsid w:val="00284CF9"/>
    <w:rsid w:val="00285197"/>
    <w:rsid w:val="00290894"/>
    <w:rsid w:val="00290B6B"/>
    <w:rsid w:val="0029293F"/>
    <w:rsid w:val="0029580B"/>
    <w:rsid w:val="002A0FB8"/>
    <w:rsid w:val="002A1389"/>
    <w:rsid w:val="002A1DDE"/>
    <w:rsid w:val="002A33BC"/>
    <w:rsid w:val="002A432A"/>
    <w:rsid w:val="002A6DDB"/>
    <w:rsid w:val="002B2364"/>
    <w:rsid w:val="002B2BAA"/>
    <w:rsid w:val="002B36FC"/>
    <w:rsid w:val="002B3BF9"/>
    <w:rsid w:val="002B473F"/>
    <w:rsid w:val="002B6136"/>
    <w:rsid w:val="002B69C3"/>
    <w:rsid w:val="002B6A6F"/>
    <w:rsid w:val="002B6C0F"/>
    <w:rsid w:val="002B6CBA"/>
    <w:rsid w:val="002C03CB"/>
    <w:rsid w:val="002C0C0C"/>
    <w:rsid w:val="002C3D4A"/>
    <w:rsid w:val="002C413E"/>
    <w:rsid w:val="002C658C"/>
    <w:rsid w:val="002D0137"/>
    <w:rsid w:val="002D075A"/>
    <w:rsid w:val="002D08F5"/>
    <w:rsid w:val="002D126D"/>
    <w:rsid w:val="002D5542"/>
    <w:rsid w:val="002D7536"/>
    <w:rsid w:val="002E0831"/>
    <w:rsid w:val="002E2C64"/>
    <w:rsid w:val="002E2FF3"/>
    <w:rsid w:val="002E52AA"/>
    <w:rsid w:val="002E5A69"/>
    <w:rsid w:val="002E671B"/>
    <w:rsid w:val="002E6A54"/>
    <w:rsid w:val="002E7E91"/>
    <w:rsid w:val="002F03BB"/>
    <w:rsid w:val="002F0DDB"/>
    <w:rsid w:val="002F3C93"/>
    <w:rsid w:val="002F5020"/>
    <w:rsid w:val="002F53D0"/>
    <w:rsid w:val="002F72FF"/>
    <w:rsid w:val="0030523C"/>
    <w:rsid w:val="00305DD8"/>
    <w:rsid w:val="00306FFB"/>
    <w:rsid w:val="003105D0"/>
    <w:rsid w:val="00310705"/>
    <w:rsid w:val="003137BE"/>
    <w:rsid w:val="00313C60"/>
    <w:rsid w:val="00313CBA"/>
    <w:rsid w:val="00314553"/>
    <w:rsid w:val="00314952"/>
    <w:rsid w:val="0031616B"/>
    <w:rsid w:val="003177CE"/>
    <w:rsid w:val="003220F0"/>
    <w:rsid w:val="00322F9D"/>
    <w:rsid w:val="00323706"/>
    <w:rsid w:val="00324C13"/>
    <w:rsid w:val="00326DA9"/>
    <w:rsid w:val="00330980"/>
    <w:rsid w:val="00333576"/>
    <w:rsid w:val="00336069"/>
    <w:rsid w:val="00337E8D"/>
    <w:rsid w:val="00337F8A"/>
    <w:rsid w:val="00340395"/>
    <w:rsid w:val="00340696"/>
    <w:rsid w:val="00343093"/>
    <w:rsid w:val="0034446C"/>
    <w:rsid w:val="00345292"/>
    <w:rsid w:val="00346F4A"/>
    <w:rsid w:val="0035003D"/>
    <w:rsid w:val="003503A9"/>
    <w:rsid w:val="0035276C"/>
    <w:rsid w:val="00352D66"/>
    <w:rsid w:val="00352D91"/>
    <w:rsid w:val="00353FEE"/>
    <w:rsid w:val="00355F7E"/>
    <w:rsid w:val="00356354"/>
    <w:rsid w:val="0035684D"/>
    <w:rsid w:val="00360DFC"/>
    <w:rsid w:val="003643FA"/>
    <w:rsid w:val="00366989"/>
    <w:rsid w:val="0037092C"/>
    <w:rsid w:val="00370A83"/>
    <w:rsid w:val="003713A2"/>
    <w:rsid w:val="003725A2"/>
    <w:rsid w:val="00372CAD"/>
    <w:rsid w:val="00373153"/>
    <w:rsid w:val="0037732D"/>
    <w:rsid w:val="00377587"/>
    <w:rsid w:val="00377930"/>
    <w:rsid w:val="003779BA"/>
    <w:rsid w:val="00382D31"/>
    <w:rsid w:val="00383137"/>
    <w:rsid w:val="00386196"/>
    <w:rsid w:val="00386617"/>
    <w:rsid w:val="00396EDD"/>
    <w:rsid w:val="003A5068"/>
    <w:rsid w:val="003A6582"/>
    <w:rsid w:val="003A71DE"/>
    <w:rsid w:val="003B4057"/>
    <w:rsid w:val="003B55F5"/>
    <w:rsid w:val="003B5B10"/>
    <w:rsid w:val="003B70BC"/>
    <w:rsid w:val="003C1A02"/>
    <w:rsid w:val="003C328A"/>
    <w:rsid w:val="003C4DFC"/>
    <w:rsid w:val="003C4EA3"/>
    <w:rsid w:val="003C51DF"/>
    <w:rsid w:val="003C5B9E"/>
    <w:rsid w:val="003C6287"/>
    <w:rsid w:val="003D09C5"/>
    <w:rsid w:val="003D2B87"/>
    <w:rsid w:val="003D33C3"/>
    <w:rsid w:val="003D4F28"/>
    <w:rsid w:val="003D5A8F"/>
    <w:rsid w:val="003D5F75"/>
    <w:rsid w:val="003E20E7"/>
    <w:rsid w:val="003E2D5E"/>
    <w:rsid w:val="003E6389"/>
    <w:rsid w:val="003E6490"/>
    <w:rsid w:val="003F1DFE"/>
    <w:rsid w:val="003F38FE"/>
    <w:rsid w:val="003F503F"/>
    <w:rsid w:val="003F5AE6"/>
    <w:rsid w:val="003F7375"/>
    <w:rsid w:val="00400147"/>
    <w:rsid w:val="00403FAE"/>
    <w:rsid w:val="004047F7"/>
    <w:rsid w:val="004054F3"/>
    <w:rsid w:val="0041281A"/>
    <w:rsid w:val="00414278"/>
    <w:rsid w:val="00414756"/>
    <w:rsid w:val="004147A7"/>
    <w:rsid w:val="004175AD"/>
    <w:rsid w:val="00417F13"/>
    <w:rsid w:val="0042043C"/>
    <w:rsid w:val="0042111C"/>
    <w:rsid w:val="00421AD0"/>
    <w:rsid w:val="0042278B"/>
    <w:rsid w:val="00427D40"/>
    <w:rsid w:val="00431152"/>
    <w:rsid w:val="00431627"/>
    <w:rsid w:val="00431FA1"/>
    <w:rsid w:val="0043261F"/>
    <w:rsid w:val="004328C5"/>
    <w:rsid w:val="00432D27"/>
    <w:rsid w:val="0043682E"/>
    <w:rsid w:val="00437149"/>
    <w:rsid w:val="00441EA4"/>
    <w:rsid w:val="004430C2"/>
    <w:rsid w:val="00445094"/>
    <w:rsid w:val="004450A2"/>
    <w:rsid w:val="00445836"/>
    <w:rsid w:val="00445DBC"/>
    <w:rsid w:val="00447237"/>
    <w:rsid w:val="00450C58"/>
    <w:rsid w:val="00450FF8"/>
    <w:rsid w:val="00451B8F"/>
    <w:rsid w:val="0045252C"/>
    <w:rsid w:val="00452EA9"/>
    <w:rsid w:val="00452F89"/>
    <w:rsid w:val="00453100"/>
    <w:rsid w:val="00453612"/>
    <w:rsid w:val="00453E69"/>
    <w:rsid w:val="00453F6E"/>
    <w:rsid w:val="004577CB"/>
    <w:rsid w:val="00460673"/>
    <w:rsid w:val="00461B98"/>
    <w:rsid w:val="00465860"/>
    <w:rsid w:val="00465F69"/>
    <w:rsid w:val="00473B3E"/>
    <w:rsid w:val="00474203"/>
    <w:rsid w:val="00476EEC"/>
    <w:rsid w:val="0048120E"/>
    <w:rsid w:val="0048139E"/>
    <w:rsid w:val="004817FC"/>
    <w:rsid w:val="004852A3"/>
    <w:rsid w:val="00485848"/>
    <w:rsid w:val="00485C24"/>
    <w:rsid w:val="00490829"/>
    <w:rsid w:val="00490B0E"/>
    <w:rsid w:val="00493CD9"/>
    <w:rsid w:val="00496A0F"/>
    <w:rsid w:val="004A0D6F"/>
    <w:rsid w:val="004A4956"/>
    <w:rsid w:val="004B14DE"/>
    <w:rsid w:val="004B16C7"/>
    <w:rsid w:val="004B4103"/>
    <w:rsid w:val="004B5088"/>
    <w:rsid w:val="004C1471"/>
    <w:rsid w:val="004C2B11"/>
    <w:rsid w:val="004C54B3"/>
    <w:rsid w:val="004C58A0"/>
    <w:rsid w:val="004C6284"/>
    <w:rsid w:val="004C67E3"/>
    <w:rsid w:val="004C6F60"/>
    <w:rsid w:val="004C7517"/>
    <w:rsid w:val="004C7C88"/>
    <w:rsid w:val="004D0344"/>
    <w:rsid w:val="004D1C92"/>
    <w:rsid w:val="004D222B"/>
    <w:rsid w:val="004D2949"/>
    <w:rsid w:val="004D3DC4"/>
    <w:rsid w:val="004D49AA"/>
    <w:rsid w:val="004D708D"/>
    <w:rsid w:val="004E0920"/>
    <w:rsid w:val="004E2731"/>
    <w:rsid w:val="004E49F7"/>
    <w:rsid w:val="004E5C0A"/>
    <w:rsid w:val="004E5C22"/>
    <w:rsid w:val="004E6680"/>
    <w:rsid w:val="004E6C5F"/>
    <w:rsid w:val="004F1546"/>
    <w:rsid w:val="004F1CD7"/>
    <w:rsid w:val="004F1FD5"/>
    <w:rsid w:val="004F5836"/>
    <w:rsid w:val="00504A13"/>
    <w:rsid w:val="00506C0A"/>
    <w:rsid w:val="0051154A"/>
    <w:rsid w:val="00514A16"/>
    <w:rsid w:val="0051554C"/>
    <w:rsid w:val="00520038"/>
    <w:rsid w:val="00521798"/>
    <w:rsid w:val="00525E80"/>
    <w:rsid w:val="005266C7"/>
    <w:rsid w:val="00526E4A"/>
    <w:rsid w:val="005318D1"/>
    <w:rsid w:val="00531B9C"/>
    <w:rsid w:val="00531DEF"/>
    <w:rsid w:val="00532B70"/>
    <w:rsid w:val="005340A9"/>
    <w:rsid w:val="00534438"/>
    <w:rsid w:val="00535944"/>
    <w:rsid w:val="0053731B"/>
    <w:rsid w:val="005375A5"/>
    <w:rsid w:val="005401DA"/>
    <w:rsid w:val="00540493"/>
    <w:rsid w:val="00543E4F"/>
    <w:rsid w:val="005440AA"/>
    <w:rsid w:val="00544C0C"/>
    <w:rsid w:val="0054729F"/>
    <w:rsid w:val="00547A27"/>
    <w:rsid w:val="0055036B"/>
    <w:rsid w:val="0055160F"/>
    <w:rsid w:val="00551992"/>
    <w:rsid w:val="005546AC"/>
    <w:rsid w:val="005553B9"/>
    <w:rsid w:val="005563AA"/>
    <w:rsid w:val="00557A09"/>
    <w:rsid w:val="005606A3"/>
    <w:rsid w:val="0056212E"/>
    <w:rsid w:val="00564CCF"/>
    <w:rsid w:val="00565E34"/>
    <w:rsid w:val="00566184"/>
    <w:rsid w:val="005710EA"/>
    <w:rsid w:val="00571735"/>
    <w:rsid w:val="00573131"/>
    <w:rsid w:val="00574B0D"/>
    <w:rsid w:val="00574E1E"/>
    <w:rsid w:val="00574EBC"/>
    <w:rsid w:val="00576597"/>
    <w:rsid w:val="005778F5"/>
    <w:rsid w:val="00580654"/>
    <w:rsid w:val="00582BD8"/>
    <w:rsid w:val="00590AF7"/>
    <w:rsid w:val="00592139"/>
    <w:rsid w:val="00593553"/>
    <w:rsid w:val="00593D2A"/>
    <w:rsid w:val="005A50D9"/>
    <w:rsid w:val="005B0B0C"/>
    <w:rsid w:val="005B116E"/>
    <w:rsid w:val="005B3CAD"/>
    <w:rsid w:val="005B3FC6"/>
    <w:rsid w:val="005B45EF"/>
    <w:rsid w:val="005B5042"/>
    <w:rsid w:val="005B5A6D"/>
    <w:rsid w:val="005C0C33"/>
    <w:rsid w:val="005C1FC0"/>
    <w:rsid w:val="005C34B3"/>
    <w:rsid w:val="005C436F"/>
    <w:rsid w:val="005C43B3"/>
    <w:rsid w:val="005C5A73"/>
    <w:rsid w:val="005C68D8"/>
    <w:rsid w:val="005C748D"/>
    <w:rsid w:val="005D2867"/>
    <w:rsid w:val="005D69FB"/>
    <w:rsid w:val="005D7CEB"/>
    <w:rsid w:val="005E039C"/>
    <w:rsid w:val="005E234C"/>
    <w:rsid w:val="005E5120"/>
    <w:rsid w:val="005E777A"/>
    <w:rsid w:val="005F0287"/>
    <w:rsid w:val="005F0E14"/>
    <w:rsid w:val="005F1D65"/>
    <w:rsid w:val="005F2A78"/>
    <w:rsid w:val="005F2C68"/>
    <w:rsid w:val="005F4A38"/>
    <w:rsid w:val="005F62CB"/>
    <w:rsid w:val="006004AD"/>
    <w:rsid w:val="006025F1"/>
    <w:rsid w:val="00606313"/>
    <w:rsid w:val="0060780A"/>
    <w:rsid w:val="0061141C"/>
    <w:rsid w:val="00613961"/>
    <w:rsid w:val="00613CF6"/>
    <w:rsid w:val="0061693A"/>
    <w:rsid w:val="00617C59"/>
    <w:rsid w:val="00617C74"/>
    <w:rsid w:val="006224CA"/>
    <w:rsid w:val="0062306C"/>
    <w:rsid w:val="00625656"/>
    <w:rsid w:val="006277D2"/>
    <w:rsid w:val="00632DFF"/>
    <w:rsid w:val="00633FFC"/>
    <w:rsid w:val="00641867"/>
    <w:rsid w:val="0064277B"/>
    <w:rsid w:val="00642FE5"/>
    <w:rsid w:val="0064317B"/>
    <w:rsid w:val="00647D32"/>
    <w:rsid w:val="00647FB2"/>
    <w:rsid w:val="006503F5"/>
    <w:rsid w:val="006530A7"/>
    <w:rsid w:val="0065377C"/>
    <w:rsid w:val="006563BD"/>
    <w:rsid w:val="00657E5A"/>
    <w:rsid w:val="00664AE7"/>
    <w:rsid w:val="00665671"/>
    <w:rsid w:val="006660C9"/>
    <w:rsid w:val="00666AFA"/>
    <w:rsid w:val="0066701A"/>
    <w:rsid w:val="00667C20"/>
    <w:rsid w:val="0067111F"/>
    <w:rsid w:val="006711F1"/>
    <w:rsid w:val="00673783"/>
    <w:rsid w:val="00673BC2"/>
    <w:rsid w:val="00675D00"/>
    <w:rsid w:val="00675D54"/>
    <w:rsid w:val="006765C4"/>
    <w:rsid w:val="0067703E"/>
    <w:rsid w:val="00680EE1"/>
    <w:rsid w:val="00681069"/>
    <w:rsid w:val="006810F6"/>
    <w:rsid w:val="00684D74"/>
    <w:rsid w:val="006867BB"/>
    <w:rsid w:val="0068736A"/>
    <w:rsid w:val="00693700"/>
    <w:rsid w:val="006955FF"/>
    <w:rsid w:val="00695FFD"/>
    <w:rsid w:val="006971AC"/>
    <w:rsid w:val="006A42BA"/>
    <w:rsid w:val="006B15B7"/>
    <w:rsid w:val="006B16F5"/>
    <w:rsid w:val="006B1F13"/>
    <w:rsid w:val="006B1FCE"/>
    <w:rsid w:val="006B2B9D"/>
    <w:rsid w:val="006B5684"/>
    <w:rsid w:val="006B67AD"/>
    <w:rsid w:val="006B79CD"/>
    <w:rsid w:val="006C06CF"/>
    <w:rsid w:val="006C143E"/>
    <w:rsid w:val="006C2816"/>
    <w:rsid w:val="006C31BA"/>
    <w:rsid w:val="006C5872"/>
    <w:rsid w:val="006C6A6C"/>
    <w:rsid w:val="006D1656"/>
    <w:rsid w:val="006D36FE"/>
    <w:rsid w:val="006D54F5"/>
    <w:rsid w:val="006D565D"/>
    <w:rsid w:val="006D6E4E"/>
    <w:rsid w:val="006E1D4B"/>
    <w:rsid w:val="006E1FC4"/>
    <w:rsid w:val="006E295B"/>
    <w:rsid w:val="006E5140"/>
    <w:rsid w:val="006E59DB"/>
    <w:rsid w:val="006E7F03"/>
    <w:rsid w:val="006F0AAD"/>
    <w:rsid w:val="006F1DFC"/>
    <w:rsid w:val="006F5F9E"/>
    <w:rsid w:val="00701AD8"/>
    <w:rsid w:val="0070419D"/>
    <w:rsid w:val="00704FEC"/>
    <w:rsid w:val="00706C99"/>
    <w:rsid w:val="0071496A"/>
    <w:rsid w:val="00715A9B"/>
    <w:rsid w:val="0071639D"/>
    <w:rsid w:val="007179B9"/>
    <w:rsid w:val="00722A6E"/>
    <w:rsid w:val="007231A4"/>
    <w:rsid w:val="00723AE6"/>
    <w:rsid w:val="00726343"/>
    <w:rsid w:val="007318DD"/>
    <w:rsid w:val="00731C83"/>
    <w:rsid w:val="00732810"/>
    <w:rsid w:val="00732916"/>
    <w:rsid w:val="0073666B"/>
    <w:rsid w:val="00737CE8"/>
    <w:rsid w:val="00740744"/>
    <w:rsid w:val="00742478"/>
    <w:rsid w:val="00743935"/>
    <w:rsid w:val="00744790"/>
    <w:rsid w:val="007458C5"/>
    <w:rsid w:val="00747B1F"/>
    <w:rsid w:val="00751557"/>
    <w:rsid w:val="00755D1B"/>
    <w:rsid w:val="00760B1E"/>
    <w:rsid w:val="00760C36"/>
    <w:rsid w:val="00760E6D"/>
    <w:rsid w:val="00761F29"/>
    <w:rsid w:val="00762E09"/>
    <w:rsid w:val="00764F07"/>
    <w:rsid w:val="00765CBE"/>
    <w:rsid w:val="00766AB3"/>
    <w:rsid w:val="00770086"/>
    <w:rsid w:val="00771B0D"/>
    <w:rsid w:val="00773DA0"/>
    <w:rsid w:val="00774D88"/>
    <w:rsid w:val="00774F4A"/>
    <w:rsid w:val="00775524"/>
    <w:rsid w:val="007757E4"/>
    <w:rsid w:val="00776F56"/>
    <w:rsid w:val="0077708F"/>
    <w:rsid w:val="007778A2"/>
    <w:rsid w:val="00777DA5"/>
    <w:rsid w:val="00781E26"/>
    <w:rsid w:val="007833DB"/>
    <w:rsid w:val="007838AA"/>
    <w:rsid w:val="00784321"/>
    <w:rsid w:val="00786638"/>
    <w:rsid w:val="007869A4"/>
    <w:rsid w:val="00786A3A"/>
    <w:rsid w:val="00786E21"/>
    <w:rsid w:val="00795814"/>
    <w:rsid w:val="00795D54"/>
    <w:rsid w:val="00797375"/>
    <w:rsid w:val="00797F39"/>
    <w:rsid w:val="007A0305"/>
    <w:rsid w:val="007A1BCE"/>
    <w:rsid w:val="007A2261"/>
    <w:rsid w:val="007A394C"/>
    <w:rsid w:val="007A50CE"/>
    <w:rsid w:val="007A6909"/>
    <w:rsid w:val="007A7486"/>
    <w:rsid w:val="007B478D"/>
    <w:rsid w:val="007B6E7A"/>
    <w:rsid w:val="007B7ED6"/>
    <w:rsid w:val="007C137C"/>
    <w:rsid w:val="007C178C"/>
    <w:rsid w:val="007C2266"/>
    <w:rsid w:val="007C2993"/>
    <w:rsid w:val="007C29A0"/>
    <w:rsid w:val="007C336D"/>
    <w:rsid w:val="007C6257"/>
    <w:rsid w:val="007C6489"/>
    <w:rsid w:val="007D2AAD"/>
    <w:rsid w:val="007D355A"/>
    <w:rsid w:val="007D595C"/>
    <w:rsid w:val="007E0397"/>
    <w:rsid w:val="007E3623"/>
    <w:rsid w:val="007E3BB5"/>
    <w:rsid w:val="007E3DC0"/>
    <w:rsid w:val="007E4518"/>
    <w:rsid w:val="007E5E09"/>
    <w:rsid w:val="007E626B"/>
    <w:rsid w:val="007F1E1E"/>
    <w:rsid w:val="007F42C9"/>
    <w:rsid w:val="007F489E"/>
    <w:rsid w:val="007F56E5"/>
    <w:rsid w:val="007F6F7E"/>
    <w:rsid w:val="007F755B"/>
    <w:rsid w:val="00800740"/>
    <w:rsid w:val="00800A01"/>
    <w:rsid w:val="008043A5"/>
    <w:rsid w:val="00804926"/>
    <w:rsid w:val="008065F7"/>
    <w:rsid w:val="00806D72"/>
    <w:rsid w:val="00812075"/>
    <w:rsid w:val="00812106"/>
    <w:rsid w:val="00815179"/>
    <w:rsid w:val="00815C24"/>
    <w:rsid w:val="00816547"/>
    <w:rsid w:val="008172C6"/>
    <w:rsid w:val="00822F53"/>
    <w:rsid w:val="008233AC"/>
    <w:rsid w:val="0082561A"/>
    <w:rsid w:val="00825ABE"/>
    <w:rsid w:val="00830BFE"/>
    <w:rsid w:val="008353B6"/>
    <w:rsid w:val="00835C38"/>
    <w:rsid w:val="00835F05"/>
    <w:rsid w:val="008410D3"/>
    <w:rsid w:val="00841899"/>
    <w:rsid w:val="00841F33"/>
    <w:rsid w:val="00842094"/>
    <w:rsid w:val="008420D4"/>
    <w:rsid w:val="008423FE"/>
    <w:rsid w:val="00847ABF"/>
    <w:rsid w:val="00850133"/>
    <w:rsid w:val="00850D18"/>
    <w:rsid w:val="008513ED"/>
    <w:rsid w:val="0085172B"/>
    <w:rsid w:val="008517BD"/>
    <w:rsid w:val="008521A0"/>
    <w:rsid w:val="0085397C"/>
    <w:rsid w:val="008552E1"/>
    <w:rsid w:val="008569D0"/>
    <w:rsid w:val="008613C8"/>
    <w:rsid w:val="0086205A"/>
    <w:rsid w:val="00863E73"/>
    <w:rsid w:val="008721CB"/>
    <w:rsid w:val="008801B0"/>
    <w:rsid w:val="00880682"/>
    <w:rsid w:val="0088198D"/>
    <w:rsid w:val="008819E1"/>
    <w:rsid w:val="00881C45"/>
    <w:rsid w:val="008829B2"/>
    <w:rsid w:val="008832B1"/>
    <w:rsid w:val="00884739"/>
    <w:rsid w:val="00887377"/>
    <w:rsid w:val="00887569"/>
    <w:rsid w:val="00892DB7"/>
    <w:rsid w:val="00893681"/>
    <w:rsid w:val="008954E2"/>
    <w:rsid w:val="0089724D"/>
    <w:rsid w:val="008A2095"/>
    <w:rsid w:val="008A283F"/>
    <w:rsid w:val="008A38C6"/>
    <w:rsid w:val="008A3ADA"/>
    <w:rsid w:val="008A5D3D"/>
    <w:rsid w:val="008A678F"/>
    <w:rsid w:val="008B0C58"/>
    <w:rsid w:val="008B1D45"/>
    <w:rsid w:val="008B4E24"/>
    <w:rsid w:val="008B6C4B"/>
    <w:rsid w:val="008B7969"/>
    <w:rsid w:val="008B7FF7"/>
    <w:rsid w:val="008C53D5"/>
    <w:rsid w:val="008C5621"/>
    <w:rsid w:val="008C5FE0"/>
    <w:rsid w:val="008C7348"/>
    <w:rsid w:val="008D0827"/>
    <w:rsid w:val="008D7273"/>
    <w:rsid w:val="008E3ABD"/>
    <w:rsid w:val="008F07E8"/>
    <w:rsid w:val="008F5299"/>
    <w:rsid w:val="008F726A"/>
    <w:rsid w:val="009002E1"/>
    <w:rsid w:val="00900AF5"/>
    <w:rsid w:val="00902194"/>
    <w:rsid w:val="00904A48"/>
    <w:rsid w:val="00904BC2"/>
    <w:rsid w:val="00904CD6"/>
    <w:rsid w:val="00905226"/>
    <w:rsid w:val="0091229A"/>
    <w:rsid w:val="00913ED8"/>
    <w:rsid w:val="00915796"/>
    <w:rsid w:val="00917E83"/>
    <w:rsid w:val="009224AC"/>
    <w:rsid w:val="0092272D"/>
    <w:rsid w:val="00925E6A"/>
    <w:rsid w:val="00925EA2"/>
    <w:rsid w:val="00932BC9"/>
    <w:rsid w:val="00937BD0"/>
    <w:rsid w:val="009405BF"/>
    <w:rsid w:val="00941880"/>
    <w:rsid w:val="00944D66"/>
    <w:rsid w:val="00945681"/>
    <w:rsid w:val="0094604D"/>
    <w:rsid w:val="00947765"/>
    <w:rsid w:val="009605E1"/>
    <w:rsid w:val="00960A78"/>
    <w:rsid w:val="009614E6"/>
    <w:rsid w:val="00961882"/>
    <w:rsid w:val="0096198A"/>
    <w:rsid w:val="00962A59"/>
    <w:rsid w:val="0096443A"/>
    <w:rsid w:val="00965F93"/>
    <w:rsid w:val="009709AB"/>
    <w:rsid w:val="00973656"/>
    <w:rsid w:val="00973A5B"/>
    <w:rsid w:val="00973CED"/>
    <w:rsid w:val="00977CFF"/>
    <w:rsid w:val="00980F96"/>
    <w:rsid w:val="00982009"/>
    <w:rsid w:val="009824E5"/>
    <w:rsid w:val="009833F9"/>
    <w:rsid w:val="00983619"/>
    <w:rsid w:val="00983DFB"/>
    <w:rsid w:val="0098542E"/>
    <w:rsid w:val="0099060A"/>
    <w:rsid w:val="009914A0"/>
    <w:rsid w:val="0099217A"/>
    <w:rsid w:val="009923FA"/>
    <w:rsid w:val="0099285B"/>
    <w:rsid w:val="00992CF2"/>
    <w:rsid w:val="009946F5"/>
    <w:rsid w:val="00994E4A"/>
    <w:rsid w:val="009952F2"/>
    <w:rsid w:val="00996628"/>
    <w:rsid w:val="00996A9D"/>
    <w:rsid w:val="009976DF"/>
    <w:rsid w:val="009A3DFC"/>
    <w:rsid w:val="009A712C"/>
    <w:rsid w:val="009A7D17"/>
    <w:rsid w:val="009B2C6C"/>
    <w:rsid w:val="009B40E9"/>
    <w:rsid w:val="009B4229"/>
    <w:rsid w:val="009B6B29"/>
    <w:rsid w:val="009C066D"/>
    <w:rsid w:val="009C34FD"/>
    <w:rsid w:val="009C3EFE"/>
    <w:rsid w:val="009C4EAE"/>
    <w:rsid w:val="009D015F"/>
    <w:rsid w:val="009D0D49"/>
    <w:rsid w:val="009D1C87"/>
    <w:rsid w:val="009D3EC3"/>
    <w:rsid w:val="009D6BC4"/>
    <w:rsid w:val="009E1677"/>
    <w:rsid w:val="009E1C7C"/>
    <w:rsid w:val="009E1F26"/>
    <w:rsid w:val="009E23D9"/>
    <w:rsid w:val="009E3025"/>
    <w:rsid w:val="009E4770"/>
    <w:rsid w:val="009E4CEA"/>
    <w:rsid w:val="009E6FFB"/>
    <w:rsid w:val="009F2F34"/>
    <w:rsid w:val="009F3232"/>
    <w:rsid w:val="009F7191"/>
    <w:rsid w:val="009F730A"/>
    <w:rsid w:val="009F7FD4"/>
    <w:rsid w:val="00A050BB"/>
    <w:rsid w:val="00A069E9"/>
    <w:rsid w:val="00A07B62"/>
    <w:rsid w:val="00A125A3"/>
    <w:rsid w:val="00A13EA4"/>
    <w:rsid w:val="00A14F72"/>
    <w:rsid w:val="00A15D4B"/>
    <w:rsid w:val="00A16C39"/>
    <w:rsid w:val="00A16C45"/>
    <w:rsid w:val="00A1732A"/>
    <w:rsid w:val="00A17871"/>
    <w:rsid w:val="00A2356C"/>
    <w:rsid w:val="00A23713"/>
    <w:rsid w:val="00A2419C"/>
    <w:rsid w:val="00A24463"/>
    <w:rsid w:val="00A313D5"/>
    <w:rsid w:val="00A335F5"/>
    <w:rsid w:val="00A33614"/>
    <w:rsid w:val="00A33DCB"/>
    <w:rsid w:val="00A402DB"/>
    <w:rsid w:val="00A40369"/>
    <w:rsid w:val="00A40877"/>
    <w:rsid w:val="00A41868"/>
    <w:rsid w:val="00A46E2A"/>
    <w:rsid w:val="00A502F9"/>
    <w:rsid w:val="00A51FA1"/>
    <w:rsid w:val="00A56050"/>
    <w:rsid w:val="00A57B0E"/>
    <w:rsid w:val="00A62252"/>
    <w:rsid w:val="00A63639"/>
    <w:rsid w:val="00A65364"/>
    <w:rsid w:val="00A66B1F"/>
    <w:rsid w:val="00A70C5A"/>
    <w:rsid w:val="00A7311B"/>
    <w:rsid w:val="00A73C9A"/>
    <w:rsid w:val="00A76280"/>
    <w:rsid w:val="00A80D91"/>
    <w:rsid w:val="00A80DBB"/>
    <w:rsid w:val="00A81D6F"/>
    <w:rsid w:val="00A81E9E"/>
    <w:rsid w:val="00A838F3"/>
    <w:rsid w:val="00A83A35"/>
    <w:rsid w:val="00A84916"/>
    <w:rsid w:val="00A84DED"/>
    <w:rsid w:val="00A851D4"/>
    <w:rsid w:val="00A86F6D"/>
    <w:rsid w:val="00A90E70"/>
    <w:rsid w:val="00A90EC9"/>
    <w:rsid w:val="00A910BC"/>
    <w:rsid w:val="00A91833"/>
    <w:rsid w:val="00A9288C"/>
    <w:rsid w:val="00A95099"/>
    <w:rsid w:val="00A9759F"/>
    <w:rsid w:val="00AA0888"/>
    <w:rsid w:val="00AA177C"/>
    <w:rsid w:val="00AA68E5"/>
    <w:rsid w:val="00AA7196"/>
    <w:rsid w:val="00AB029F"/>
    <w:rsid w:val="00AB3D57"/>
    <w:rsid w:val="00AB416A"/>
    <w:rsid w:val="00AB45FB"/>
    <w:rsid w:val="00AB4BAA"/>
    <w:rsid w:val="00AB6AAB"/>
    <w:rsid w:val="00AB6C80"/>
    <w:rsid w:val="00AB7AA4"/>
    <w:rsid w:val="00AC0B32"/>
    <w:rsid w:val="00AC29F8"/>
    <w:rsid w:val="00AC3FF2"/>
    <w:rsid w:val="00AC78EE"/>
    <w:rsid w:val="00AD0ADE"/>
    <w:rsid w:val="00AD14B2"/>
    <w:rsid w:val="00AD331A"/>
    <w:rsid w:val="00AD507B"/>
    <w:rsid w:val="00AD5F1E"/>
    <w:rsid w:val="00AD6BE6"/>
    <w:rsid w:val="00AE16E3"/>
    <w:rsid w:val="00AE4612"/>
    <w:rsid w:val="00AE7F16"/>
    <w:rsid w:val="00AF107D"/>
    <w:rsid w:val="00AF1EDC"/>
    <w:rsid w:val="00AF337A"/>
    <w:rsid w:val="00AF370C"/>
    <w:rsid w:val="00AF68F5"/>
    <w:rsid w:val="00AF6F11"/>
    <w:rsid w:val="00AF7455"/>
    <w:rsid w:val="00B01F16"/>
    <w:rsid w:val="00B030C6"/>
    <w:rsid w:val="00B03164"/>
    <w:rsid w:val="00B06D4F"/>
    <w:rsid w:val="00B13289"/>
    <w:rsid w:val="00B13C92"/>
    <w:rsid w:val="00B217C3"/>
    <w:rsid w:val="00B2305C"/>
    <w:rsid w:val="00B24073"/>
    <w:rsid w:val="00B25614"/>
    <w:rsid w:val="00B25636"/>
    <w:rsid w:val="00B262D2"/>
    <w:rsid w:val="00B26BE0"/>
    <w:rsid w:val="00B33776"/>
    <w:rsid w:val="00B34DC9"/>
    <w:rsid w:val="00B36A24"/>
    <w:rsid w:val="00B373EE"/>
    <w:rsid w:val="00B448C0"/>
    <w:rsid w:val="00B520E3"/>
    <w:rsid w:val="00B53E02"/>
    <w:rsid w:val="00B5523B"/>
    <w:rsid w:val="00B5626D"/>
    <w:rsid w:val="00B57CF2"/>
    <w:rsid w:val="00B613C0"/>
    <w:rsid w:val="00B61797"/>
    <w:rsid w:val="00B61AED"/>
    <w:rsid w:val="00B635FF"/>
    <w:rsid w:val="00B66695"/>
    <w:rsid w:val="00B669BD"/>
    <w:rsid w:val="00B7061E"/>
    <w:rsid w:val="00B712BD"/>
    <w:rsid w:val="00B71CF7"/>
    <w:rsid w:val="00B755B7"/>
    <w:rsid w:val="00B77423"/>
    <w:rsid w:val="00B828FC"/>
    <w:rsid w:val="00B845AB"/>
    <w:rsid w:val="00B8651E"/>
    <w:rsid w:val="00B91B4E"/>
    <w:rsid w:val="00B93219"/>
    <w:rsid w:val="00B934E5"/>
    <w:rsid w:val="00B9397B"/>
    <w:rsid w:val="00B93C2D"/>
    <w:rsid w:val="00B94324"/>
    <w:rsid w:val="00B94540"/>
    <w:rsid w:val="00B95789"/>
    <w:rsid w:val="00B97C8E"/>
    <w:rsid w:val="00BA079A"/>
    <w:rsid w:val="00BA0C4D"/>
    <w:rsid w:val="00BA248B"/>
    <w:rsid w:val="00BA4CA7"/>
    <w:rsid w:val="00BA6A06"/>
    <w:rsid w:val="00BA6E8D"/>
    <w:rsid w:val="00BA6EB5"/>
    <w:rsid w:val="00BB156E"/>
    <w:rsid w:val="00BB27FA"/>
    <w:rsid w:val="00BB41C5"/>
    <w:rsid w:val="00BC0035"/>
    <w:rsid w:val="00BC08C7"/>
    <w:rsid w:val="00BC413B"/>
    <w:rsid w:val="00BC5D07"/>
    <w:rsid w:val="00BC67FF"/>
    <w:rsid w:val="00BD08BE"/>
    <w:rsid w:val="00BD0E32"/>
    <w:rsid w:val="00BD10C3"/>
    <w:rsid w:val="00BD11FA"/>
    <w:rsid w:val="00BD1997"/>
    <w:rsid w:val="00BD4EF3"/>
    <w:rsid w:val="00BD53E4"/>
    <w:rsid w:val="00BD59CB"/>
    <w:rsid w:val="00BD7BCA"/>
    <w:rsid w:val="00BE0980"/>
    <w:rsid w:val="00BE2E95"/>
    <w:rsid w:val="00BE2FCD"/>
    <w:rsid w:val="00BE42FF"/>
    <w:rsid w:val="00BF1C37"/>
    <w:rsid w:val="00BF20A8"/>
    <w:rsid w:val="00BF4D53"/>
    <w:rsid w:val="00BF61E2"/>
    <w:rsid w:val="00BF6484"/>
    <w:rsid w:val="00BF6B66"/>
    <w:rsid w:val="00BF7E26"/>
    <w:rsid w:val="00C01506"/>
    <w:rsid w:val="00C01510"/>
    <w:rsid w:val="00C055A3"/>
    <w:rsid w:val="00C06B02"/>
    <w:rsid w:val="00C06EDA"/>
    <w:rsid w:val="00C1517B"/>
    <w:rsid w:val="00C179AA"/>
    <w:rsid w:val="00C20BCF"/>
    <w:rsid w:val="00C233D8"/>
    <w:rsid w:val="00C241A2"/>
    <w:rsid w:val="00C24B9E"/>
    <w:rsid w:val="00C251B6"/>
    <w:rsid w:val="00C262F2"/>
    <w:rsid w:val="00C30D90"/>
    <w:rsid w:val="00C314D5"/>
    <w:rsid w:val="00C33516"/>
    <w:rsid w:val="00C33CCE"/>
    <w:rsid w:val="00C35E5A"/>
    <w:rsid w:val="00C36FBD"/>
    <w:rsid w:val="00C4528E"/>
    <w:rsid w:val="00C5009A"/>
    <w:rsid w:val="00C51964"/>
    <w:rsid w:val="00C5269D"/>
    <w:rsid w:val="00C56AFD"/>
    <w:rsid w:val="00C56E03"/>
    <w:rsid w:val="00C5715E"/>
    <w:rsid w:val="00C57B56"/>
    <w:rsid w:val="00C60E43"/>
    <w:rsid w:val="00C61BA7"/>
    <w:rsid w:val="00C61DBA"/>
    <w:rsid w:val="00C64789"/>
    <w:rsid w:val="00C64C0A"/>
    <w:rsid w:val="00C64DDE"/>
    <w:rsid w:val="00C6514B"/>
    <w:rsid w:val="00C65A9B"/>
    <w:rsid w:val="00C6612A"/>
    <w:rsid w:val="00C67883"/>
    <w:rsid w:val="00C70953"/>
    <w:rsid w:val="00C72F1D"/>
    <w:rsid w:val="00C74C94"/>
    <w:rsid w:val="00C7584A"/>
    <w:rsid w:val="00C84B6B"/>
    <w:rsid w:val="00C84F94"/>
    <w:rsid w:val="00C85033"/>
    <w:rsid w:val="00C863B3"/>
    <w:rsid w:val="00C90130"/>
    <w:rsid w:val="00C92301"/>
    <w:rsid w:val="00C927EB"/>
    <w:rsid w:val="00C93E8D"/>
    <w:rsid w:val="00C96088"/>
    <w:rsid w:val="00C961BB"/>
    <w:rsid w:val="00C962F3"/>
    <w:rsid w:val="00C96E32"/>
    <w:rsid w:val="00C9730D"/>
    <w:rsid w:val="00C97884"/>
    <w:rsid w:val="00CA1DD5"/>
    <w:rsid w:val="00CA3B32"/>
    <w:rsid w:val="00CA54C6"/>
    <w:rsid w:val="00CA62E1"/>
    <w:rsid w:val="00CA633D"/>
    <w:rsid w:val="00CA7C4E"/>
    <w:rsid w:val="00CB1BAF"/>
    <w:rsid w:val="00CB3BD4"/>
    <w:rsid w:val="00CB489F"/>
    <w:rsid w:val="00CC1E26"/>
    <w:rsid w:val="00CC2558"/>
    <w:rsid w:val="00CC2FFC"/>
    <w:rsid w:val="00CC3C3E"/>
    <w:rsid w:val="00CC400F"/>
    <w:rsid w:val="00CC4881"/>
    <w:rsid w:val="00CC5F7A"/>
    <w:rsid w:val="00CC76E5"/>
    <w:rsid w:val="00CD39A7"/>
    <w:rsid w:val="00CD51B6"/>
    <w:rsid w:val="00CD52F6"/>
    <w:rsid w:val="00CD6BD6"/>
    <w:rsid w:val="00CD77E7"/>
    <w:rsid w:val="00CD794C"/>
    <w:rsid w:val="00CE35FD"/>
    <w:rsid w:val="00CE3945"/>
    <w:rsid w:val="00CE3947"/>
    <w:rsid w:val="00CE5ACB"/>
    <w:rsid w:val="00CE6C7E"/>
    <w:rsid w:val="00CE7408"/>
    <w:rsid w:val="00CF041B"/>
    <w:rsid w:val="00CF0BA9"/>
    <w:rsid w:val="00CF1282"/>
    <w:rsid w:val="00CF15C9"/>
    <w:rsid w:val="00CF206F"/>
    <w:rsid w:val="00CF23B3"/>
    <w:rsid w:val="00CF2DB1"/>
    <w:rsid w:val="00CF2E12"/>
    <w:rsid w:val="00CF3480"/>
    <w:rsid w:val="00CF3F30"/>
    <w:rsid w:val="00CF438E"/>
    <w:rsid w:val="00CF4A96"/>
    <w:rsid w:val="00D011DA"/>
    <w:rsid w:val="00D048F2"/>
    <w:rsid w:val="00D04A24"/>
    <w:rsid w:val="00D07A42"/>
    <w:rsid w:val="00D10B5B"/>
    <w:rsid w:val="00D10C3A"/>
    <w:rsid w:val="00D11C83"/>
    <w:rsid w:val="00D13E72"/>
    <w:rsid w:val="00D14586"/>
    <w:rsid w:val="00D1546C"/>
    <w:rsid w:val="00D15877"/>
    <w:rsid w:val="00D171D3"/>
    <w:rsid w:val="00D202DA"/>
    <w:rsid w:val="00D2238C"/>
    <w:rsid w:val="00D32C2E"/>
    <w:rsid w:val="00D33DEE"/>
    <w:rsid w:val="00D3640F"/>
    <w:rsid w:val="00D36A55"/>
    <w:rsid w:val="00D40606"/>
    <w:rsid w:val="00D409C8"/>
    <w:rsid w:val="00D4305C"/>
    <w:rsid w:val="00D44423"/>
    <w:rsid w:val="00D4538A"/>
    <w:rsid w:val="00D460DB"/>
    <w:rsid w:val="00D46122"/>
    <w:rsid w:val="00D46CA6"/>
    <w:rsid w:val="00D46E88"/>
    <w:rsid w:val="00D46F2C"/>
    <w:rsid w:val="00D46FBA"/>
    <w:rsid w:val="00D501CD"/>
    <w:rsid w:val="00D50E35"/>
    <w:rsid w:val="00D53A08"/>
    <w:rsid w:val="00D56932"/>
    <w:rsid w:val="00D56D88"/>
    <w:rsid w:val="00D56F2F"/>
    <w:rsid w:val="00D62175"/>
    <w:rsid w:val="00D651ED"/>
    <w:rsid w:val="00D71BD9"/>
    <w:rsid w:val="00D72333"/>
    <w:rsid w:val="00D7433E"/>
    <w:rsid w:val="00D7500C"/>
    <w:rsid w:val="00D757AB"/>
    <w:rsid w:val="00D77C60"/>
    <w:rsid w:val="00D77FA7"/>
    <w:rsid w:val="00D816DE"/>
    <w:rsid w:val="00D917B1"/>
    <w:rsid w:val="00D91955"/>
    <w:rsid w:val="00D922AE"/>
    <w:rsid w:val="00D93092"/>
    <w:rsid w:val="00D9348B"/>
    <w:rsid w:val="00DA4A5E"/>
    <w:rsid w:val="00DA5EA3"/>
    <w:rsid w:val="00DA7E9D"/>
    <w:rsid w:val="00DB16AA"/>
    <w:rsid w:val="00DB2FA8"/>
    <w:rsid w:val="00DB3E60"/>
    <w:rsid w:val="00DB4462"/>
    <w:rsid w:val="00DB63E5"/>
    <w:rsid w:val="00DB7871"/>
    <w:rsid w:val="00DC1309"/>
    <w:rsid w:val="00DC155E"/>
    <w:rsid w:val="00DC1F70"/>
    <w:rsid w:val="00DC2F73"/>
    <w:rsid w:val="00DC31D1"/>
    <w:rsid w:val="00DC3770"/>
    <w:rsid w:val="00DC5524"/>
    <w:rsid w:val="00DC606F"/>
    <w:rsid w:val="00DC614C"/>
    <w:rsid w:val="00DC7072"/>
    <w:rsid w:val="00DD0A92"/>
    <w:rsid w:val="00DE1060"/>
    <w:rsid w:val="00DE205F"/>
    <w:rsid w:val="00DE3AA1"/>
    <w:rsid w:val="00DE470E"/>
    <w:rsid w:val="00DE5EC9"/>
    <w:rsid w:val="00DE608D"/>
    <w:rsid w:val="00DE7D83"/>
    <w:rsid w:val="00DF348C"/>
    <w:rsid w:val="00DF6C6A"/>
    <w:rsid w:val="00DF6CDA"/>
    <w:rsid w:val="00E00C52"/>
    <w:rsid w:val="00E0184D"/>
    <w:rsid w:val="00E02E04"/>
    <w:rsid w:val="00E03A49"/>
    <w:rsid w:val="00E06019"/>
    <w:rsid w:val="00E07EF5"/>
    <w:rsid w:val="00E11BD3"/>
    <w:rsid w:val="00E133DC"/>
    <w:rsid w:val="00E13C4C"/>
    <w:rsid w:val="00E15CA4"/>
    <w:rsid w:val="00E16D53"/>
    <w:rsid w:val="00E17A41"/>
    <w:rsid w:val="00E17D22"/>
    <w:rsid w:val="00E17EFA"/>
    <w:rsid w:val="00E20429"/>
    <w:rsid w:val="00E237EA"/>
    <w:rsid w:val="00E2462B"/>
    <w:rsid w:val="00E250B3"/>
    <w:rsid w:val="00E2576D"/>
    <w:rsid w:val="00E25F18"/>
    <w:rsid w:val="00E26807"/>
    <w:rsid w:val="00E27293"/>
    <w:rsid w:val="00E330F3"/>
    <w:rsid w:val="00E3689E"/>
    <w:rsid w:val="00E408D3"/>
    <w:rsid w:val="00E415FE"/>
    <w:rsid w:val="00E41E67"/>
    <w:rsid w:val="00E434C0"/>
    <w:rsid w:val="00E45511"/>
    <w:rsid w:val="00E45F75"/>
    <w:rsid w:val="00E46A3F"/>
    <w:rsid w:val="00E50A88"/>
    <w:rsid w:val="00E5270E"/>
    <w:rsid w:val="00E528E6"/>
    <w:rsid w:val="00E5385A"/>
    <w:rsid w:val="00E5486D"/>
    <w:rsid w:val="00E553E9"/>
    <w:rsid w:val="00E55AC5"/>
    <w:rsid w:val="00E55E02"/>
    <w:rsid w:val="00E609BD"/>
    <w:rsid w:val="00E61DC2"/>
    <w:rsid w:val="00E62A41"/>
    <w:rsid w:val="00E63987"/>
    <w:rsid w:val="00E6698E"/>
    <w:rsid w:val="00E67319"/>
    <w:rsid w:val="00E73FF2"/>
    <w:rsid w:val="00E75941"/>
    <w:rsid w:val="00E77664"/>
    <w:rsid w:val="00E7777E"/>
    <w:rsid w:val="00E77E25"/>
    <w:rsid w:val="00E81CEE"/>
    <w:rsid w:val="00E8228E"/>
    <w:rsid w:val="00E84A07"/>
    <w:rsid w:val="00E84D6A"/>
    <w:rsid w:val="00E908FE"/>
    <w:rsid w:val="00E91A79"/>
    <w:rsid w:val="00E92E55"/>
    <w:rsid w:val="00E939BF"/>
    <w:rsid w:val="00E95D27"/>
    <w:rsid w:val="00E95F99"/>
    <w:rsid w:val="00EA2367"/>
    <w:rsid w:val="00EA2C0A"/>
    <w:rsid w:val="00EA4302"/>
    <w:rsid w:val="00EB07B2"/>
    <w:rsid w:val="00EB0BB5"/>
    <w:rsid w:val="00EB298F"/>
    <w:rsid w:val="00EB31F6"/>
    <w:rsid w:val="00EB3738"/>
    <w:rsid w:val="00EB3ABF"/>
    <w:rsid w:val="00EB3F36"/>
    <w:rsid w:val="00EB5C84"/>
    <w:rsid w:val="00EB7290"/>
    <w:rsid w:val="00EB73C9"/>
    <w:rsid w:val="00EC03CC"/>
    <w:rsid w:val="00EC2FB5"/>
    <w:rsid w:val="00EC39DB"/>
    <w:rsid w:val="00EC46D6"/>
    <w:rsid w:val="00ED1AAF"/>
    <w:rsid w:val="00ED5D2F"/>
    <w:rsid w:val="00EE0D57"/>
    <w:rsid w:val="00EE1A8A"/>
    <w:rsid w:val="00EE21A1"/>
    <w:rsid w:val="00EE349E"/>
    <w:rsid w:val="00EE4D52"/>
    <w:rsid w:val="00EE52ED"/>
    <w:rsid w:val="00EF27FA"/>
    <w:rsid w:val="00EF2E69"/>
    <w:rsid w:val="00EF44A5"/>
    <w:rsid w:val="00EF4AC3"/>
    <w:rsid w:val="00EF4E9A"/>
    <w:rsid w:val="00EF6373"/>
    <w:rsid w:val="00EF667F"/>
    <w:rsid w:val="00F03495"/>
    <w:rsid w:val="00F060A9"/>
    <w:rsid w:val="00F13BAF"/>
    <w:rsid w:val="00F17F7D"/>
    <w:rsid w:val="00F200B4"/>
    <w:rsid w:val="00F206DB"/>
    <w:rsid w:val="00F207B8"/>
    <w:rsid w:val="00F20907"/>
    <w:rsid w:val="00F2286C"/>
    <w:rsid w:val="00F24501"/>
    <w:rsid w:val="00F2731A"/>
    <w:rsid w:val="00F30536"/>
    <w:rsid w:val="00F3189E"/>
    <w:rsid w:val="00F31A5B"/>
    <w:rsid w:val="00F31FD0"/>
    <w:rsid w:val="00F34F26"/>
    <w:rsid w:val="00F36FC3"/>
    <w:rsid w:val="00F42BA7"/>
    <w:rsid w:val="00F44E1E"/>
    <w:rsid w:val="00F50CAB"/>
    <w:rsid w:val="00F511D2"/>
    <w:rsid w:val="00F51325"/>
    <w:rsid w:val="00F5132D"/>
    <w:rsid w:val="00F53553"/>
    <w:rsid w:val="00F53D21"/>
    <w:rsid w:val="00F53E87"/>
    <w:rsid w:val="00F55279"/>
    <w:rsid w:val="00F56652"/>
    <w:rsid w:val="00F57126"/>
    <w:rsid w:val="00F611FA"/>
    <w:rsid w:val="00F621CF"/>
    <w:rsid w:val="00F63636"/>
    <w:rsid w:val="00F63A54"/>
    <w:rsid w:val="00F63C0F"/>
    <w:rsid w:val="00F66211"/>
    <w:rsid w:val="00F662C2"/>
    <w:rsid w:val="00F713AA"/>
    <w:rsid w:val="00F72FB3"/>
    <w:rsid w:val="00F74A1E"/>
    <w:rsid w:val="00F76870"/>
    <w:rsid w:val="00F81074"/>
    <w:rsid w:val="00F820F5"/>
    <w:rsid w:val="00F84689"/>
    <w:rsid w:val="00F84E7E"/>
    <w:rsid w:val="00F8563D"/>
    <w:rsid w:val="00F86290"/>
    <w:rsid w:val="00F86BD2"/>
    <w:rsid w:val="00F90428"/>
    <w:rsid w:val="00F92B10"/>
    <w:rsid w:val="00F96CC3"/>
    <w:rsid w:val="00F97B43"/>
    <w:rsid w:val="00FA08AF"/>
    <w:rsid w:val="00FA13F3"/>
    <w:rsid w:val="00FA20F0"/>
    <w:rsid w:val="00FA57BE"/>
    <w:rsid w:val="00FA7285"/>
    <w:rsid w:val="00FB0465"/>
    <w:rsid w:val="00FB3643"/>
    <w:rsid w:val="00FB5F9C"/>
    <w:rsid w:val="00FB736F"/>
    <w:rsid w:val="00FB7A4D"/>
    <w:rsid w:val="00FC09AB"/>
    <w:rsid w:val="00FC1A40"/>
    <w:rsid w:val="00FC1DAF"/>
    <w:rsid w:val="00FC595A"/>
    <w:rsid w:val="00FD606E"/>
    <w:rsid w:val="00FD798A"/>
    <w:rsid w:val="00FE08E3"/>
    <w:rsid w:val="00FE3AA4"/>
    <w:rsid w:val="00FE4D68"/>
    <w:rsid w:val="00FE727E"/>
    <w:rsid w:val="00FF045A"/>
    <w:rsid w:val="00FF29E1"/>
    <w:rsid w:val="00FF2EB3"/>
    <w:rsid w:val="00FF3FA9"/>
    <w:rsid w:val="00FF680E"/>
    <w:rsid w:val="00FF6D31"/>
    <w:rsid w:val="00FF7FC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6F4296"/>
  <w15:chartTrackingRefBased/>
  <w15:docId w15:val="{2B15AC6B-B4C3-46E7-AC24-8122A820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5710EA"/>
    <w:pPr>
      <w:tabs>
        <w:tab w:val="center" w:pos="4536"/>
        <w:tab w:val="right" w:pos="9072"/>
      </w:tabs>
    </w:pPr>
  </w:style>
  <w:style w:type="paragraph" w:styleId="Fuzeile">
    <w:name w:val="footer"/>
    <w:basedOn w:val="Standard"/>
    <w:link w:val="FuzeileZchn"/>
    <w:rsid w:val="005710EA"/>
    <w:pPr>
      <w:tabs>
        <w:tab w:val="center" w:pos="4536"/>
        <w:tab w:val="right" w:pos="9072"/>
      </w:tabs>
    </w:pPr>
  </w:style>
  <w:style w:type="paragraph" w:styleId="Sprechblasentext">
    <w:name w:val="Balloon Text"/>
    <w:basedOn w:val="Standard"/>
    <w:semiHidden/>
    <w:rsid w:val="007A1BCE"/>
    <w:rPr>
      <w:rFonts w:ascii="Tahoma" w:hAnsi="Tahoma" w:cs="Tahoma"/>
      <w:sz w:val="16"/>
      <w:szCs w:val="16"/>
    </w:rPr>
  </w:style>
  <w:style w:type="character" w:styleId="Hyperlink">
    <w:name w:val="Hyperlink"/>
    <w:rsid w:val="009D1C87"/>
    <w:rPr>
      <w:color w:val="0000FF"/>
      <w:u w:val="single"/>
    </w:rPr>
  </w:style>
  <w:style w:type="table" w:styleId="Tabellenraster">
    <w:name w:val="Table Grid"/>
    <w:basedOn w:val="NormaleTabelle"/>
    <w:rsid w:val="00CF20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rsid w:val="00BC67FF"/>
  </w:style>
  <w:style w:type="character" w:customStyle="1" w:styleId="FuzeileZchn">
    <w:name w:val="Fußzeile Zchn"/>
    <w:link w:val="Fuzeile"/>
    <w:locked/>
    <w:rsid w:val="009C3EFE"/>
    <w:rPr>
      <w:lang w:val="de-DE" w:eastAsia="de-DE" w:bidi="ar-SA"/>
    </w:rPr>
  </w:style>
  <w:style w:type="character" w:styleId="NichtaufgelsteErwhnung">
    <w:name w:val="Unresolved Mention"/>
    <w:uiPriority w:val="99"/>
    <w:semiHidden/>
    <w:unhideWhenUsed/>
    <w:rsid w:val="00042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29065">
      <w:bodyDiv w:val="1"/>
      <w:marLeft w:val="0"/>
      <w:marRight w:val="0"/>
      <w:marTop w:val="0"/>
      <w:marBottom w:val="0"/>
      <w:divBdr>
        <w:top w:val="none" w:sz="0" w:space="0" w:color="auto"/>
        <w:left w:val="none" w:sz="0" w:space="0" w:color="auto"/>
        <w:bottom w:val="none" w:sz="0" w:space="0" w:color="auto"/>
        <w:right w:val="none" w:sz="0" w:space="0" w:color="auto"/>
      </w:divBdr>
    </w:div>
    <w:div w:id="245506228">
      <w:bodyDiv w:val="1"/>
      <w:marLeft w:val="0"/>
      <w:marRight w:val="0"/>
      <w:marTop w:val="0"/>
      <w:marBottom w:val="0"/>
      <w:divBdr>
        <w:top w:val="none" w:sz="0" w:space="0" w:color="auto"/>
        <w:left w:val="none" w:sz="0" w:space="0" w:color="auto"/>
        <w:bottom w:val="none" w:sz="0" w:space="0" w:color="auto"/>
        <w:right w:val="none" w:sz="0" w:space="0" w:color="auto"/>
      </w:divBdr>
    </w:div>
    <w:div w:id="260182448">
      <w:bodyDiv w:val="1"/>
      <w:marLeft w:val="0"/>
      <w:marRight w:val="0"/>
      <w:marTop w:val="0"/>
      <w:marBottom w:val="0"/>
      <w:divBdr>
        <w:top w:val="none" w:sz="0" w:space="0" w:color="auto"/>
        <w:left w:val="none" w:sz="0" w:space="0" w:color="auto"/>
        <w:bottom w:val="none" w:sz="0" w:space="0" w:color="auto"/>
        <w:right w:val="none" w:sz="0" w:space="0" w:color="auto"/>
      </w:divBdr>
    </w:div>
    <w:div w:id="542408486">
      <w:bodyDiv w:val="1"/>
      <w:marLeft w:val="0"/>
      <w:marRight w:val="0"/>
      <w:marTop w:val="0"/>
      <w:marBottom w:val="0"/>
      <w:divBdr>
        <w:top w:val="none" w:sz="0" w:space="0" w:color="auto"/>
        <w:left w:val="none" w:sz="0" w:space="0" w:color="auto"/>
        <w:bottom w:val="none" w:sz="0" w:space="0" w:color="auto"/>
        <w:right w:val="none" w:sz="0" w:space="0" w:color="auto"/>
      </w:divBdr>
    </w:div>
    <w:div w:id="578909216">
      <w:bodyDiv w:val="1"/>
      <w:marLeft w:val="0"/>
      <w:marRight w:val="0"/>
      <w:marTop w:val="0"/>
      <w:marBottom w:val="0"/>
      <w:divBdr>
        <w:top w:val="none" w:sz="0" w:space="0" w:color="auto"/>
        <w:left w:val="none" w:sz="0" w:space="0" w:color="auto"/>
        <w:bottom w:val="none" w:sz="0" w:space="0" w:color="auto"/>
        <w:right w:val="none" w:sz="0" w:space="0" w:color="auto"/>
      </w:divBdr>
    </w:div>
    <w:div w:id="696271218">
      <w:bodyDiv w:val="1"/>
      <w:marLeft w:val="0"/>
      <w:marRight w:val="0"/>
      <w:marTop w:val="0"/>
      <w:marBottom w:val="0"/>
      <w:divBdr>
        <w:top w:val="none" w:sz="0" w:space="0" w:color="auto"/>
        <w:left w:val="none" w:sz="0" w:space="0" w:color="auto"/>
        <w:bottom w:val="none" w:sz="0" w:space="0" w:color="auto"/>
        <w:right w:val="none" w:sz="0" w:space="0" w:color="auto"/>
      </w:divBdr>
    </w:div>
    <w:div w:id="893272137">
      <w:bodyDiv w:val="1"/>
      <w:marLeft w:val="0"/>
      <w:marRight w:val="0"/>
      <w:marTop w:val="0"/>
      <w:marBottom w:val="0"/>
      <w:divBdr>
        <w:top w:val="none" w:sz="0" w:space="0" w:color="auto"/>
        <w:left w:val="none" w:sz="0" w:space="0" w:color="auto"/>
        <w:bottom w:val="none" w:sz="0" w:space="0" w:color="auto"/>
        <w:right w:val="none" w:sz="0" w:space="0" w:color="auto"/>
      </w:divBdr>
    </w:div>
    <w:div w:id="1216700896">
      <w:bodyDiv w:val="1"/>
      <w:marLeft w:val="0"/>
      <w:marRight w:val="0"/>
      <w:marTop w:val="0"/>
      <w:marBottom w:val="0"/>
      <w:divBdr>
        <w:top w:val="none" w:sz="0" w:space="0" w:color="auto"/>
        <w:left w:val="none" w:sz="0" w:space="0" w:color="auto"/>
        <w:bottom w:val="none" w:sz="0" w:space="0" w:color="auto"/>
        <w:right w:val="none" w:sz="0" w:space="0" w:color="auto"/>
      </w:divBdr>
    </w:div>
    <w:div w:id="1280719977">
      <w:bodyDiv w:val="1"/>
      <w:marLeft w:val="0"/>
      <w:marRight w:val="0"/>
      <w:marTop w:val="0"/>
      <w:marBottom w:val="0"/>
      <w:divBdr>
        <w:top w:val="none" w:sz="0" w:space="0" w:color="auto"/>
        <w:left w:val="none" w:sz="0" w:space="0" w:color="auto"/>
        <w:bottom w:val="none" w:sz="0" w:space="0" w:color="auto"/>
        <w:right w:val="none" w:sz="0" w:space="0" w:color="auto"/>
      </w:divBdr>
    </w:div>
    <w:div w:id="1636913225">
      <w:bodyDiv w:val="1"/>
      <w:marLeft w:val="0"/>
      <w:marRight w:val="0"/>
      <w:marTop w:val="0"/>
      <w:marBottom w:val="0"/>
      <w:divBdr>
        <w:top w:val="none" w:sz="0" w:space="0" w:color="auto"/>
        <w:left w:val="none" w:sz="0" w:space="0" w:color="auto"/>
        <w:bottom w:val="none" w:sz="0" w:space="0" w:color="auto"/>
        <w:right w:val="none" w:sz="0" w:space="0" w:color="auto"/>
      </w:divBdr>
    </w:div>
    <w:div w:id="1841196730">
      <w:bodyDiv w:val="1"/>
      <w:marLeft w:val="0"/>
      <w:marRight w:val="0"/>
      <w:marTop w:val="0"/>
      <w:marBottom w:val="0"/>
      <w:divBdr>
        <w:top w:val="none" w:sz="0" w:space="0" w:color="auto"/>
        <w:left w:val="none" w:sz="0" w:space="0" w:color="auto"/>
        <w:bottom w:val="none" w:sz="0" w:space="0" w:color="auto"/>
        <w:right w:val="none" w:sz="0" w:space="0" w:color="auto"/>
      </w:divBdr>
    </w:div>
    <w:div w:id="201518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asavi.de" TargetMode="External"/><Relationship Id="rId14"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urer\AppData\Roaming\Microsoft\Templates\serienbrief.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6FF8F-6A9A-4D35-B6AD-03348CD0A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serienbrief.dot</Template>
  <TotalTime>0</TotalTime>
  <Pages>2</Pages>
  <Words>441</Words>
  <Characters>2781</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Dieser Text stammt aus der Basisvorlage</vt:lpstr>
    </vt:vector>
  </TitlesOfParts>
  <Company>pro-data service</Company>
  <LinksUpToDate>false</LinksUpToDate>
  <CharactersWithSpaces>3216</CharactersWithSpaces>
  <SharedDoc>false</SharedDoc>
  <HLinks>
    <vt:vector size="6" baseType="variant">
      <vt:variant>
        <vt:i4>393309</vt:i4>
      </vt:variant>
      <vt:variant>
        <vt:i4>45</vt:i4>
      </vt:variant>
      <vt:variant>
        <vt:i4>0</vt:i4>
      </vt:variant>
      <vt:variant>
        <vt:i4>5</vt:i4>
      </vt:variant>
      <vt:variant>
        <vt:lpwstr>http://www.casavi.de/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Dieser Text stammt aus der Basisvorlage</dc:title>
  <dc:subject/>
  <dc:creator>Wolfgang Richard</dc:creator>
  <cp:keywords/>
  <cp:lastModifiedBy>Patrik Maurer</cp:lastModifiedBy>
  <cp:revision>2</cp:revision>
  <cp:lastPrinted>2018-02-11T14:03:00Z</cp:lastPrinted>
  <dcterms:created xsi:type="dcterms:W3CDTF">2026-09-29T11:08:00Z</dcterms:created>
  <dcterms:modified xsi:type="dcterms:W3CDTF">2026-09-29T11:08:00Z</dcterms:modified>
</cp:coreProperties>
</file>